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3874E" w14:textId="77777777" w:rsidR="00876632" w:rsidRDefault="00876632" w:rsidP="00262208">
      <w:pPr>
        <w:pStyle w:val="Titel"/>
        <w:rPr>
          <w:lang w:val="de-CH"/>
        </w:rPr>
      </w:pPr>
    </w:p>
    <w:p w14:paraId="3D89F77C" w14:textId="77777777" w:rsidR="00876632" w:rsidRDefault="00876632" w:rsidP="00262208">
      <w:pPr>
        <w:pStyle w:val="Titel"/>
        <w:rPr>
          <w:lang w:val="de-CH"/>
        </w:rPr>
      </w:pPr>
    </w:p>
    <w:p w14:paraId="17ACA358" w14:textId="77777777" w:rsidR="00876632" w:rsidRDefault="00876632" w:rsidP="00262208">
      <w:pPr>
        <w:pStyle w:val="Titel"/>
        <w:rPr>
          <w:lang w:val="de-CH"/>
        </w:rPr>
      </w:pPr>
    </w:p>
    <w:p w14:paraId="7467CA15" w14:textId="77777777" w:rsidR="00876632" w:rsidRDefault="00876632" w:rsidP="00262208">
      <w:pPr>
        <w:pStyle w:val="Titel"/>
        <w:rPr>
          <w:lang w:val="de-CH"/>
        </w:rPr>
      </w:pPr>
    </w:p>
    <w:p w14:paraId="0E70276D" w14:textId="77777777" w:rsidR="00876632" w:rsidRDefault="00876632" w:rsidP="00262208">
      <w:pPr>
        <w:pStyle w:val="Titel"/>
        <w:rPr>
          <w:lang w:val="de-CH"/>
        </w:rPr>
      </w:pPr>
    </w:p>
    <w:p w14:paraId="00BFE396" w14:textId="77777777" w:rsidR="00876632" w:rsidRDefault="00876632" w:rsidP="00262208">
      <w:pPr>
        <w:pStyle w:val="Titel"/>
        <w:rPr>
          <w:lang w:val="de-CH"/>
        </w:rPr>
      </w:pPr>
    </w:p>
    <w:p w14:paraId="6BBDCDCE" w14:textId="67D0095C" w:rsidR="00DC35CF" w:rsidRPr="00876632" w:rsidRDefault="00262208" w:rsidP="00876632">
      <w:pPr>
        <w:pStyle w:val="Titel"/>
        <w:jc w:val="center"/>
        <w:rPr>
          <w:sz w:val="72"/>
          <w:szCs w:val="72"/>
          <w:lang w:val="de-CH"/>
        </w:rPr>
      </w:pPr>
      <w:r w:rsidRPr="00876632">
        <w:rPr>
          <w:sz w:val="72"/>
          <w:szCs w:val="72"/>
          <w:lang w:val="de-CH"/>
        </w:rPr>
        <w:t>AREDN</w:t>
      </w:r>
      <w:r w:rsidR="00876632" w:rsidRPr="00876632">
        <w:rPr>
          <w:sz w:val="72"/>
          <w:szCs w:val="72"/>
          <w:lang w:val="de-CH"/>
        </w:rPr>
        <w:t xml:space="preserve"> Dokumentation für Mikrotik Geräte und Yealink Telefone</w:t>
      </w:r>
    </w:p>
    <w:p w14:paraId="4D189914" w14:textId="43B56EEE" w:rsidR="00876632" w:rsidRDefault="00876632" w:rsidP="00876632">
      <w:pPr>
        <w:jc w:val="center"/>
        <w:rPr>
          <w:lang w:val="de-CH"/>
        </w:rPr>
      </w:pPr>
    </w:p>
    <w:p w14:paraId="226D720F" w14:textId="4CC84C13" w:rsidR="00865BE5" w:rsidRDefault="00876632" w:rsidP="00876632">
      <w:pPr>
        <w:jc w:val="center"/>
        <w:rPr>
          <w:sz w:val="32"/>
          <w:szCs w:val="32"/>
          <w:lang w:val="de-CH"/>
        </w:rPr>
      </w:pPr>
      <w:r w:rsidRPr="00876632">
        <w:rPr>
          <w:sz w:val="32"/>
          <w:szCs w:val="32"/>
          <w:lang w:val="de-CH"/>
        </w:rPr>
        <w:t>Andreas Spiess, HB9BLA</w:t>
      </w:r>
    </w:p>
    <w:p w14:paraId="3B1B508A" w14:textId="77777777" w:rsidR="00865BE5" w:rsidRDefault="00865BE5">
      <w:pPr>
        <w:rPr>
          <w:sz w:val="32"/>
          <w:szCs w:val="32"/>
          <w:lang w:val="de-CH"/>
        </w:rPr>
      </w:pPr>
      <w:r>
        <w:rPr>
          <w:sz w:val="32"/>
          <w:szCs w:val="32"/>
          <w:lang w:val="de-CH"/>
        </w:rPr>
        <w:br w:type="page"/>
      </w:r>
    </w:p>
    <w:p w14:paraId="41DC4716" w14:textId="6BE004E0" w:rsidR="00594F0F" w:rsidRPr="004534B2" w:rsidRDefault="00502DD8" w:rsidP="00594F0F">
      <w:pPr>
        <w:pStyle w:val="berschrift1"/>
        <w:rPr>
          <w:lang w:val="de-CH"/>
        </w:rPr>
      </w:pPr>
      <w:r w:rsidRPr="004534B2">
        <w:rPr>
          <w:lang w:val="de-CH"/>
        </w:rPr>
        <w:lastRenderedPageBreak/>
        <w:t>Mikrotik Geräte</w:t>
      </w:r>
      <w:r w:rsidR="004534B2">
        <w:rPr>
          <w:lang w:val="de-CH"/>
        </w:rPr>
        <w:t xml:space="preserve"> flashen</w:t>
      </w:r>
    </w:p>
    <w:p w14:paraId="3F77900E" w14:textId="77777777" w:rsidR="00005B7D" w:rsidRDefault="00005B7D" w:rsidP="007B6AE1">
      <w:pPr>
        <w:pStyle w:val="berschrift2"/>
        <w:rPr>
          <w:lang w:val="de-DE"/>
        </w:rPr>
      </w:pPr>
      <w:r>
        <w:rPr>
          <w:lang w:val="de-DE"/>
        </w:rPr>
        <w:t>Vorbereitungen</w:t>
      </w:r>
    </w:p>
    <w:p w14:paraId="209C08B2" w14:textId="0E431B36" w:rsidR="00502DD8" w:rsidRPr="00502DD8" w:rsidRDefault="00502DD8" w:rsidP="00502DD8">
      <w:pPr>
        <w:rPr>
          <w:lang w:val="de-DE"/>
        </w:rPr>
      </w:pPr>
      <w:r>
        <w:rPr>
          <w:lang w:val="de-DE"/>
        </w:rPr>
        <w:t>Die kleine Mikrotik Box</w:t>
      </w:r>
      <w:r w:rsidR="00D019A1">
        <w:rPr>
          <w:lang w:val="de-DE"/>
        </w:rPr>
        <w:t xml:space="preserve"> oder der quadratische Spiegel werden</w:t>
      </w:r>
      <w:r>
        <w:rPr>
          <w:lang w:val="de-DE"/>
        </w:rPr>
        <w:t xml:space="preserve"> von jetzt an als „Zielgerät</w:t>
      </w:r>
      <w:r w:rsidR="004534B2">
        <w:rPr>
          <w:lang w:val="de-DE"/>
        </w:rPr>
        <w:t>e</w:t>
      </w:r>
      <w:r>
        <w:rPr>
          <w:lang w:val="de-DE"/>
        </w:rPr>
        <w:t>“ bezeichnet.</w:t>
      </w:r>
      <w:r w:rsidR="004964E7">
        <w:rPr>
          <w:lang w:val="de-DE"/>
        </w:rPr>
        <w:t xml:space="preserve"> </w:t>
      </w:r>
      <w:r w:rsidR="004964E7" w:rsidRPr="004964E7">
        <w:rPr>
          <w:color w:val="00B050"/>
          <w:lang w:val="de-DE"/>
        </w:rPr>
        <w:t>Grün sind die Anmerkungen für den Spiegel</w:t>
      </w:r>
    </w:p>
    <w:p w14:paraId="17A76A44" w14:textId="6E0CA7F0" w:rsidR="004534B2" w:rsidRPr="004534B2" w:rsidRDefault="00594F0F" w:rsidP="004534B2">
      <w:pPr>
        <w:rPr>
          <w:lang w:val="de-CH"/>
        </w:rPr>
      </w:pPr>
      <w:r w:rsidRPr="004534B2">
        <w:rPr>
          <w:lang w:val="de-CH"/>
        </w:rPr>
        <w:t>Wifi beim PC deaktivieren</w:t>
      </w:r>
      <w:r w:rsidR="004534B2" w:rsidRPr="004534B2">
        <w:rPr>
          <w:lang w:val="de-CH"/>
        </w:rPr>
        <w:t xml:space="preserve"> und Directory «AREDN_WS» vom Memory Stick auf de</w:t>
      </w:r>
      <w:r w:rsidR="004534B2">
        <w:rPr>
          <w:lang w:val="de-CH"/>
        </w:rPr>
        <w:t>n eigenen PC kopieren. Da alle notwendigen Files vorhanden sind müsst ihr nichts mehr downloaden.</w:t>
      </w:r>
    </w:p>
    <w:p w14:paraId="7D865F83" w14:textId="666E3DB5" w:rsidR="004534B2" w:rsidRDefault="00502DD8" w:rsidP="00594F0F">
      <w:pPr>
        <w:rPr>
          <w:lang w:val="de-CH"/>
        </w:rPr>
      </w:pPr>
      <w:r>
        <w:rPr>
          <w:lang w:val="de-CH"/>
        </w:rPr>
        <w:t>Zielgerät</w:t>
      </w:r>
      <w:r w:rsidR="00594F0F" w:rsidRPr="00A77D2F">
        <w:rPr>
          <w:lang w:val="de-CH"/>
        </w:rPr>
        <w:t xml:space="preserve"> auspacken, </w:t>
      </w:r>
      <w:r w:rsidR="004534B2">
        <w:rPr>
          <w:lang w:val="de-CH"/>
        </w:rPr>
        <w:t xml:space="preserve">incl. </w:t>
      </w:r>
      <w:r w:rsidR="00594F0F" w:rsidRPr="00A77D2F">
        <w:rPr>
          <w:lang w:val="de-CH"/>
        </w:rPr>
        <w:t xml:space="preserve">Netzteil und </w:t>
      </w:r>
      <w:r>
        <w:rPr>
          <w:lang w:val="de-CH"/>
        </w:rPr>
        <w:t>zwei kurze</w:t>
      </w:r>
      <w:r w:rsidR="004534B2">
        <w:rPr>
          <w:lang w:val="de-CH"/>
        </w:rPr>
        <w:t>n</w:t>
      </w:r>
      <w:r w:rsidR="00594F0F" w:rsidRPr="00A77D2F">
        <w:rPr>
          <w:lang w:val="de-CH"/>
        </w:rPr>
        <w:t xml:space="preserve"> Netzwerkkabel</w:t>
      </w:r>
      <w:r w:rsidR="004534B2">
        <w:rPr>
          <w:lang w:val="de-CH"/>
        </w:rPr>
        <w:t>n</w:t>
      </w:r>
      <w:r w:rsidR="00F66A3A" w:rsidRPr="00005B7D">
        <w:rPr>
          <w:color w:val="00B050"/>
          <w:lang w:val="de-CH"/>
        </w:rPr>
        <w:t>.</w:t>
      </w:r>
      <w:r w:rsidR="004534B2" w:rsidRPr="00005B7D">
        <w:rPr>
          <w:color w:val="00B050"/>
          <w:lang w:val="de-CH"/>
        </w:rPr>
        <w:t xml:space="preserve"> PoE (Y Kabel) für die Spiegel.</w:t>
      </w:r>
    </w:p>
    <w:p w14:paraId="27A6C92B" w14:textId="0EAA1104" w:rsidR="00594F0F" w:rsidRDefault="00F66A3A" w:rsidP="00594F0F">
      <w:pPr>
        <w:rPr>
          <w:lang w:val="de-CH"/>
        </w:rPr>
      </w:pPr>
      <w:r>
        <w:rPr>
          <w:lang w:val="de-CH"/>
        </w:rPr>
        <w:t>Zielgerät</w:t>
      </w:r>
      <w:r w:rsidRPr="00A77D2F">
        <w:rPr>
          <w:lang w:val="de-CH"/>
        </w:rPr>
        <w:t xml:space="preserve"> mit Strom versorgen</w:t>
      </w:r>
      <w:r>
        <w:rPr>
          <w:lang w:val="de-CH"/>
        </w:rPr>
        <w:t>.</w:t>
      </w:r>
    </w:p>
    <w:p w14:paraId="44804DD6" w14:textId="7A163E7A" w:rsidR="00594F0F" w:rsidRDefault="00F66A3A" w:rsidP="00594F0F">
      <w:pPr>
        <w:rPr>
          <w:lang w:val="de-CH"/>
        </w:rPr>
      </w:pPr>
      <w:r w:rsidRPr="00A77D2F">
        <w:rPr>
          <w:lang w:val="de-CH"/>
        </w:rPr>
        <w:t xml:space="preserve">Für eine Erstinstallation werden zwei Files benötigt, BIN und ELF. </w:t>
      </w:r>
      <w:r>
        <w:rPr>
          <w:lang w:val="de-CH"/>
        </w:rPr>
        <w:t xml:space="preserve">Diese </w:t>
      </w:r>
      <w:r w:rsidR="00594F0F" w:rsidRPr="00A77D2F">
        <w:rPr>
          <w:lang w:val="de-CH"/>
        </w:rPr>
        <w:t>herunterladen (</w:t>
      </w:r>
      <w:hyperlink r:id="rId8" w:history="1">
        <w:r w:rsidR="00594F0F" w:rsidRPr="00262D6B">
          <w:rPr>
            <w:rStyle w:val="Hyperlink"/>
            <w:lang w:val="de-CH"/>
          </w:rPr>
          <w:t>http://downloads.arednmesh.org/firmware/html/stable.html</w:t>
        </w:r>
      </w:hyperlink>
      <w:r w:rsidR="00594F0F">
        <w:rPr>
          <w:lang w:val="de-CH"/>
        </w:rPr>
        <w:t xml:space="preserve"> </w:t>
      </w:r>
      <w:r w:rsidR="00594F0F" w:rsidRPr="00A77D2F">
        <w:rPr>
          <w:lang w:val="de-CH"/>
        </w:rPr>
        <w:t>) und in einem Verzeichnis, welches man schnell findet, speichern</w:t>
      </w:r>
      <w:r w:rsidR="004534B2">
        <w:rPr>
          <w:lang w:val="de-CH"/>
        </w:rPr>
        <w:t xml:space="preserve"> (ist im WS bereits geschehen)</w:t>
      </w:r>
      <w:r w:rsidR="00594F0F" w:rsidRPr="00A77D2F">
        <w:rPr>
          <w:lang w:val="de-CH"/>
        </w:rPr>
        <w:t>.</w:t>
      </w:r>
      <w:r w:rsidR="00D019A1" w:rsidRPr="00D019A1">
        <w:rPr>
          <w:lang w:val="de-CH"/>
        </w:rPr>
        <w:t xml:space="preserve"> </w:t>
      </w:r>
      <w:r w:rsidR="00D019A1">
        <w:rPr>
          <w:lang w:val="de-CH"/>
        </w:rPr>
        <w:t xml:space="preserve">Beide Zielgeräte brauchen dasselbe .elf </w:t>
      </w:r>
      <w:r w:rsidR="004534B2">
        <w:rPr>
          <w:lang w:val="de-CH"/>
        </w:rPr>
        <w:t>F</w:t>
      </w:r>
      <w:r w:rsidR="00D019A1">
        <w:rPr>
          <w:lang w:val="de-CH"/>
        </w:rPr>
        <w:t>ile.</w:t>
      </w:r>
    </w:p>
    <w:p w14:paraId="0936F512" w14:textId="5D2C4D2D" w:rsidR="00594F0F" w:rsidRDefault="00F66A3A" w:rsidP="00594F0F">
      <w:pPr>
        <w:rPr>
          <w:lang w:val="de-CH"/>
        </w:rPr>
      </w:pPr>
      <w:r>
        <w:rPr>
          <w:lang w:val="de-CH"/>
        </w:rPr>
        <w:t>Der Name</w:t>
      </w:r>
      <w:r w:rsidR="00502DD8">
        <w:rPr>
          <w:lang w:val="de-CH"/>
        </w:rPr>
        <w:t xml:space="preserve"> der hap Box</w:t>
      </w:r>
      <w:r>
        <w:rPr>
          <w:lang w:val="de-CH"/>
        </w:rPr>
        <w:t xml:space="preserve"> ist</w:t>
      </w:r>
      <w:r w:rsidR="00502DD8">
        <w:rPr>
          <w:lang w:val="de-CH"/>
        </w:rPr>
        <w:t>:</w:t>
      </w:r>
      <w:r w:rsidR="00D019A1">
        <w:rPr>
          <w:lang w:val="de-CH"/>
        </w:rPr>
        <w:t xml:space="preserve"> </w:t>
      </w:r>
      <w:r w:rsidR="00594F0F" w:rsidRPr="00A77D2F">
        <w:rPr>
          <w:lang w:val="de-CH"/>
        </w:rPr>
        <w:t>RB912UAG-5HPnD</w:t>
      </w:r>
      <w:r w:rsidR="00D019A1">
        <w:rPr>
          <w:lang w:val="de-CH"/>
        </w:rPr>
        <w:t xml:space="preserve"> und das</w:t>
      </w:r>
      <w:r w:rsidR="004534B2">
        <w:rPr>
          <w:lang w:val="de-CH"/>
        </w:rPr>
        <w:t xml:space="preserve"> .bin</w:t>
      </w:r>
      <w:r w:rsidR="00D019A1">
        <w:rPr>
          <w:lang w:val="de-CH"/>
        </w:rPr>
        <w:t xml:space="preserve"> File hat ein </w:t>
      </w:r>
      <w:r w:rsidR="00D019A1" w:rsidRPr="00D019A1">
        <w:rPr>
          <w:b/>
          <w:bCs/>
          <w:lang w:val="de-CH"/>
        </w:rPr>
        <w:t>16M-ac</w:t>
      </w:r>
      <w:r w:rsidR="00D019A1">
        <w:rPr>
          <w:lang w:val="de-CH"/>
        </w:rPr>
        <w:t xml:space="preserve"> in der Bezeichnung.</w:t>
      </w:r>
    </w:p>
    <w:p w14:paraId="1EFC7660" w14:textId="07999AC8" w:rsidR="00D019A1" w:rsidRPr="004964E7" w:rsidRDefault="00D019A1" w:rsidP="00D019A1">
      <w:pPr>
        <w:rPr>
          <w:color w:val="00B050"/>
          <w:lang w:val="de-CH"/>
        </w:rPr>
      </w:pPr>
      <w:r w:rsidRPr="004964E7">
        <w:rPr>
          <w:color w:val="00B050"/>
          <w:lang w:val="de-CH"/>
        </w:rPr>
        <w:t>Der Name des quadratischen Spiegels ist: RBSXTsq-5HPnD</w:t>
      </w:r>
      <w:r w:rsidR="004534B2" w:rsidRPr="004964E7">
        <w:rPr>
          <w:color w:val="00B050"/>
          <w:lang w:val="de-CH"/>
        </w:rPr>
        <w:t xml:space="preserve"> </w:t>
      </w:r>
      <w:r w:rsidRPr="004964E7">
        <w:rPr>
          <w:color w:val="00B050"/>
          <w:lang w:val="de-CH"/>
        </w:rPr>
        <w:t xml:space="preserve">und das File hat ein </w:t>
      </w:r>
      <w:r w:rsidRPr="004964E7">
        <w:rPr>
          <w:b/>
          <w:bCs/>
          <w:color w:val="00B050"/>
          <w:lang w:val="de-CH"/>
        </w:rPr>
        <w:t>16M ohne ac</w:t>
      </w:r>
      <w:r w:rsidRPr="004964E7">
        <w:rPr>
          <w:color w:val="00B050"/>
          <w:lang w:val="de-CH"/>
        </w:rPr>
        <w:t xml:space="preserve"> in der Bezeichnung.</w:t>
      </w:r>
    </w:p>
    <w:p w14:paraId="1C645D5A" w14:textId="47DA7139" w:rsidR="00594F0F" w:rsidRPr="00A77D2F" w:rsidRDefault="00F66A3A" w:rsidP="00594F0F">
      <w:pPr>
        <w:rPr>
          <w:lang w:val="de-CH"/>
        </w:rPr>
      </w:pPr>
      <w:r>
        <w:rPr>
          <w:lang w:val="de-CH"/>
        </w:rPr>
        <w:t xml:space="preserve">Danach den </w:t>
      </w:r>
      <w:r w:rsidR="00594F0F" w:rsidRPr="00A77D2F">
        <w:rPr>
          <w:lang w:val="de-CH"/>
        </w:rPr>
        <w:t>Tiny PXE Server (</w:t>
      </w:r>
      <w:r w:rsidRPr="00F66A3A">
        <w:rPr>
          <w:lang w:val="de-DE"/>
        </w:rPr>
        <w:t>http://erwan.labalec.fr/tinypxeserver/pxesrv.zip</w:t>
      </w:r>
      <w:r w:rsidR="00594F0F" w:rsidRPr="00A77D2F">
        <w:rPr>
          <w:rStyle w:val="Internetverknpfung"/>
          <w:lang w:val="de-CH"/>
        </w:rPr>
        <w:t xml:space="preserve"> )</w:t>
      </w:r>
      <w:r>
        <w:rPr>
          <w:rStyle w:val="Internetverknpfung"/>
          <w:lang w:val="de-CH"/>
        </w:rPr>
        <w:t xml:space="preserve"> herunterladen,</w:t>
      </w:r>
      <w:r w:rsidR="00594F0F" w:rsidRPr="00A77D2F">
        <w:rPr>
          <w:rStyle w:val="Internetverknpfung"/>
          <w:lang w:val="de-CH"/>
        </w:rPr>
        <w:t xml:space="preserve"> </w:t>
      </w:r>
      <w:r w:rsidR="00594F0F" w:rsidRPr="00A77D2F">
        <w:rPr>
          <w:lang w:val="de-CH"/>
        </w:rPr>
        <w:t xml:space="preserve">entpacken und in einem </w:t>
      </w:r>
      <w:r w:rsidR="00594F0F">
        <w:rPr>
          <w:lang w:val="de-CH"/>
        </w:rPr>
        <w:t>Directory</w:t>
      </w:r>
      <w:r w:rsidR="00594F0F" w:rsidRPr="00A77D2F">
        <w:rPr>
          <w:lang w:val="de-CH"/>
        </w:rPr>
        <w:t xml:space="preserve"> speichern</w:t>
      </w:r>
      <w:r w:rsidR="004534B2">
        <w:rPr>
          <w:lang w:val="de-CH"/>
        </w:rPr>
        <w:t xml:space="preserve"> ebenfalls im WS Directory vorhanden)</w:t>
      </w:r>
      <w:r w:rsidR="00594F0F" w:rsidRPr="00A77D2F">
        <w:rPr>
          <w:lang w:val="de-CH"/>
        </w:rPr>
        <w:t>.</w:t>
      </w:r>
    </w:p>
    <w:p w14:paraId="515E06CF" w14:textId="7C7024F4" w:rsidR="00594F0F" w:rsidRPr="00A77D2F" w:rsidRDefault="00594F0F" w:rsidP="00594F0F">
      <w:pPr>
        <w:rPr>
          <w:lang w:val="de-CH"/>
        </w:rPr>
      </w:pPr>
      <w:r w:rsidRPr="00A77D2F">
        <w:rPr>
          <w:lang w:val="de-CH"/>
        </w:rPr>
        <w:t xml:space="preserve">Das </w:t>
      </w:r>
      <w:r w:rsidR="004534B2">
        <w:rPr>
          <w:lang w:val="de-CH"/>
        </w:rPr>
        <w:t>.elf</w:t>
      </w:r>
      <w:r w:rsidRPr="00A77D2F">
        <w:rPr>
          <w:lang w:val="de-CH"/>
        </w:rPr>
        <w:t xml:space="preserve"> </w:t>
      </w:r>
      <w:r>
        <w:rPr>
          <w:lang w:val="de-CH"/>
        </w:rPr>
        <w:t>F</w:t>
      </w:r>
      <w:r w:rsidRPr="00A77D2F">
        <w:rPr>
          <w:lang w:val="de-CH"/>
        </w:rPr>
        <w:t xml:space="preserve">ile in rb.elf </w:t>
      </w:r>
      <w:r w:rsidR="00F66A3A">
        <w:rPr>
          <w:lang w:val="de-CH"/>
        </w:rPr>
        <w:t>umbenennen</w:t>
      </w:r>
      <w:r w:rsidRPr="00A77D2F">
        <w:rPr>
          <w:lang w:val="de-CH"/>
        </w:rPr>
        <w:t xml:space="preserve"> </w:t>
      </w:r>
      <w:r w:rsidR="00F66A3A">
        <w:rPr>
          <w:lang w:val="de-CH"/>
        </w:rPr>
        <w:t>und im</w:t>
      </w:r>
      <w:r w:rsidRPr="00A77D2F">
        <w:rPr>
          <w:lang w:val="de-CH"/>
        </w:rPr>
        <w:t xml:space="preserve"> Ordner </w:t>
      </w:r>
      <w:r w:rsidR="00F66A3A">
        <w:rPr>
          <w:lang w:val="de-CH"/>
        </w:rPr>
        <w:t>«</w:t>
      </w:r>
      <w:r>
        <w:rPr>
          <w:lang w:val="de-CH"/>
        </w:rPr>
        <w:t>F</w:t>
      </w:r>
      <w:r w:rsidRPr="00A77D2F">
        <w:rPr>
          <w:lang w:val="de-CH"/>
        </w:rPr>
        <w:t>iles</w:t>
      </w:r>
      <w:r w:rsidR="00F66A3A">
        <w:rPr>
          <w:lang w:val="de-CH"/>
        </w:rPr>
        <w:t>»</w:t>
      </w:r>
      <w:r w:rsidRPr="00A77D2F">
        <w:rPr>
          <w:lang w:val="de-CH"/>
        </w:rPr>
        <w:t xml:space="preserve"> des PXE Servers abspeicher</w:t>
      </w:r>
      <w:r w:rsidR="00F66A3A">
        <w:rPr>
          <w:lang w:val="de-CH"/>
        </w:rPr>
        <w:t>n (</w:t>
      </w:r>
      <w:r w:rsidR="00D019A1">
        <w:rPr>
          <w:lang w:val="de-CH"/>
        </w:rPr>
        <w:t>ü</w:t>
      </w:r>
      <w:r w:rsidR="00F66A3A">
        <w:rPr>
          <w:lang w:val="de-CH"/>
        </w:rPr>
        <w:t>berschreiben wenn nötig).</w:t>
      </w:r>
      <w:r w:rsidR="004534B2">
        <w:rPr>
          <w:lang w:val="de-CH"/>
        </w:rPr>
        <w:t xml:space="preserve"> Ist ebenfalls schon gemacht.</w:t>
      </w:r>
    </w:p>
    <w:p w14:paraId="343EFFDC" w14:textId="0CA5A9AC" w:rsidR="00B07B22" w:rsidRDefault="00005B7D" w:rsidP="007B6AE1">
      <w:pPr>
        <w:pStyle w:val="berschrift2"/>
        <w:rPr>
          <w:lang w:val="de-CH"/>
        </w:rPr>
      </w:pPr>
      <w:r>
        <w:rPr>
          <w:lang w:val="de-CH"/>
        </w:rPr>
        <w:t>PC auf Fixe IP Adressse umstellen</w:t>
      </w:r>
    </w:p>
    <w:p w14:paraId="4A6AEE05" w14:textId="7F527FB4" w:rsidR="00005B7D" w:rsidRDefault="00005B7D" w:rsidP="00594F0F">
      <w:pPr>
        <w:rPr>
          <w:lang w:val="de-CH"/>
        </w:rPr>
      </w:pPr>
      <w:r>
        <w:rPr>
          <w:lang w:val="de-CH"/>
        </w:rPr>
        <w:t>Gebe</w:t>
      </w:r>
    </w:p>
    <w:p w14:paraId="0E1E6A94" w14:textId="77777777" w:rsidR="00B07B22" w:rsidRDefault="00594F0F" w:rsidP="00B07B22">
      <w:pPr>
        <w:pStyle w:val="Code"/>
      </w:pPr>
      <w:r w:rsidRPr="004C0FD4">
        <w:t>ncpa.cpl</w:t>
      </w:r>
    </w:p>
    <w:p w14:paraId="1F327E5E" w14:textId="64771509" w:rsidR="00594F0F" w:rsidRPr="004C0FD4" w:rsidRDefault="004534B2" w:rsidP="00594F0F">
      <w:pPr>
        <w:rPr>
          <w:lang w:val="de-CH"/>
        </w:rPr>
      </w:pPr>
      <w:r>
        <w:rPr>
          <w:lang w:val="de-CH"/>
        </w:rPr>
        <w:t xml:space="preserve">in das Windows Suchfeld </w:t>
      </w:r>
      <w:r w:rsidR="00B07B22">
        <w:rPr>
          <w:lang w:val="de-CH"/>
        </w:rPr>
        <w:t xml:space="preserve">ein </w:t>
      </w:r>
      <w:r>
        <w:rPr>
          <w:lang w:val="de-CH"/>
        </w:rPr>
        <w:t>und starte das Control Panel</w:t>
      </w:r>
      <w:r w:rsidR="00B07B22">
        <w:rPr>
          <w:lang w:val="de-CH"/>
        </w:rPr>
        <w:t xml:space="preserve"> Netzwerk</w:t>
      </w:r>
      <w:r w:rsidR="00005B7D">
        <w:rPr>
          <w:lang w:val="de-CH"/>
        </w:rPr>
        <w:br/>
      </w:r>
      <w:r w:rsidR="00594F0F">
        <w:rPr>
          <w:lang w:val="de-CH"/>
        </w:rPr>
        <w:br/>
      </w:r>
      <w:r w:rsidR="00B07B22">
        <w:rPr>
          <w:noProof/>
        </w:rPr>
        <w:drawing>
          <wp:inline distT="0" distB="0" distL="0" distR="0" wp14:anchorId="16CFC8E3" wp14:editId="2216FC9A">
            <wp:extent cx="3098800" cy="251214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200" cy="25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B9A6" w14:textId="2E9F1870" w:rsidR="00594F0F" w:rsidRPr="004C0FD4" w:rsidRDefault="00594F0F" w:rsidP="00594F0F">
      <w:pPr>
        <w:rPr>
          <w:lang w:val="de-CH"/>
        </w:rPr>
      </w:pPr>
      <w:r>
        <w:rPr>
          <w:lang w:val="de-CH"/>
        </w:rPr>
        <w:lastRenderedPageBreak/>
        <w:t>Ethernet wählen</w:t>
      </w:r>
      <w:r w:rsidRPr="004C0FD4">
        <w:rPr>
          <w:lang w:val="de-CH"/>
        </w:rPr>
        <w:t xml:space="preserve"> </w:t>
      </w:r>
      <w:r w:rsidR="00005B7D">
        <w:rPr>
          <w:lang w:val="de-CH"/>
        </w:rPr>
        <w:br/>
      </w:r>
      <w:r>
        <w:rPr>
          <w:noProof/>
        </w:rPr>
        <w:drawing>
          <wp:inline distT="0" distB="0" distL="0" distR="0" wp14:anchorId="110C2B9F" wp14:editId="3C1D3E1C">
            <wp:extent cx="5702300" cy="321363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97" cy="32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F874" w14:textId="060806AC" w:rsidR="00594F0F" w:rsidRDefault="00594F0F" w:rsidP="00594F0F">
      <w:pPr>
        <w:rPr>
          <w:lang w:val="de-CH"/>
        </w:rPr>
      </w:pPr>
      <w:r>
        <w:rPr>
          <w:lang w:val="de-CH"/>
        </w:rPr>
        <w:t>Properties wählen:</w:t>
      </w:r>
      <w:r w:rsidR="00B07B22">
        <w:rPr>
          <w:lang w:val="de-CH"/>
        </w:rPr>
        <w:br/>
      </w:r>
      <w:r>
        <w:rPr>
          <w:noProof/>
        </w:rPr>
        <w:drawing>
          <wp:inline distT="0" distB="0" distL="0" distR="0" wp14:anchorId="57A05919" wp14:editId="1A4C1D58">
            <wp:extent cx="2965450" cy="3676177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951" cy="36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3D6E" w14:textId="77777777" w:rsidR="00594F0F" w:rsidRPr="00A77D2F" w:rsidRDefault="00594F0F" w:rsidP="00594F0F">
      <w:pPr>
        <w:rPr>
          <w:lang w:val="de-CH"/>
        </w:rPr>
      </w:pPr>
      <w:r>
        <w:rPr>
          <w:lang w:val="de-CH"/>
        </w:rPr>
        <w:lastRenderedPageBreak/>
        <w:t>IPV4 wählen: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7CCCA39E" wp14:editId="5CABBC7A">
            <wp:extent cx="2952750" cy="380685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212" cy="382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5CC9" w14:textId="3225B5E5" w:rsidR="00594F0F" w:rsidRPr="00155484" w:rsidRDefault="00594F0F" w:rsidP="00594F0F">
      <w:pPr>
        <w:rPr>
          <w:noProof/>
          <w:lang w:val="de-DE"/>
        </w:rPr>
      </w:pPr>
      <w:r>
        <w:rPr>
          <w:lang w:val="de-CH"/>
        </w:rPr>
        <w:t>IP Adresse eingeben</w:t>
      </w:r>
      <w:r w:rsidR="00155484">
        <w:rPr>
          <w:lang w:val="de-CH"/>
        </w:rPr>
        <w:t xml:space="preserve"> ( 192.168.1.50 )</w:t>
      </w:r>
      <w:r w:rsidRPr="00155484">
        <w:rPr>
          <w:noProof/>
          <w:lang w:val="de-DE"/>
        </w:rPr>
        <w:t>:</w:t>
      </w:r>
      <w:r w:rsidRPr="00155484">
        <w:rPr>
          <w:noProof/>
          <w:lang w:val="de-DE"/>
        </w:rPr>
        <w:br/>
      </w:r>
      <w:r>
        <w:rPr>
          <w:noProof/>
        </w:rPr>
        <w:drawing>
          <wp:inline distT="0" distB="0" distL="0" distR="0" wp14:anchorId="173BD8DD" wp14:editId="37F513EE">
            <wp:extent cx="3009900" cy="3423760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0757" cy="3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1674" w14:textId="77777777" w:rsidR="007B6AE1" w:rsidRDefault="007B6AE1" w:rsidP="007B6AE1">
      <w:pPr>
        <w:pStyle w:val="berschrift2"/>
        <w:rPr>
          <w:lang w:val="de-CH"/>
        </w:rPr>
      </w:pPr>
      <w:r>
        <w:rPr>
          <w:lang w:val="de-CH"/>
        </w:rPr>
        <w:t>Flashen des Zielobjekts</w:t>
      </w:r>
    </w:p>
    <w:p w14:paraId="1B45A18D" w14:textId="50A84BBB" w:rsidR="00594F0F" w:rsidRDefault="00203AB8" w:rsidP="00594F0F">
      <w:pPr>
        <w:rPr>
          <w:lang w:val="de-CH"/>
        </w:rPr>
      </w:pPr>
      <w:r>
        <w:rPr>
          <w:lang w:val="de-CH"/>
        </w:rPr>
        <w:t xml:space="preserve">Nun gehen wir zum kleinen hap Router und schliessen seinen </w:t>
      </w:r>
      <w:r w:rsidR="00594F0F" w:rsidRPr="00005B7D">
        <w:rPr>
          <w:b/>
          <w:bCs/>
          <w:lang w:val="de-CH"/>
        </w:rPr>
        <w:t>Port 1</w:t>
      </w:r>
      <w:r w:rsidR="00155484">
        <w:rPr>
          <w:lang w:val="de-CH"/>
        </w:rPr>
        <w:t xml:space="preserve"> (mit Internet angeschrieben)</w:t>
      </w:r>
      <w:r w:rsidR="00594F0F">
        <w:rPr>
          <w:lang w:val="de-CH"/>
        </w:rPr>
        <w:t xml:space="preserve"> </w:t>
      </w:r>
      <w:r w:rsidR="00594F0F" w:rsidRPr="00A77D2F">
        <w:rPr>
          <w:lang w:val="de-CH"/>
        </w:rPr>
        <w:t>am PC an</w:t>
      </w:r>
      <w:r w:rsidR="00594F0F">
        <w:rPr>
          <w:lang w:val="de-CH"/>
        </w:rPr>
        <w:t xml:space="preserve">, </w:t>
      </w:r>
      <w:r w:rsidRPr="00A77D2F">
        <w:rPr>
          <w:lang w:val="de-CH"/>
        </w:rPr>
        <w:t>versorgen</w:t>
      </w:r>
      <w:r>
        <w:rPr>
          <w:lang w:val="de-CH"/>
        </w:rPr>
        <w:t xml:space="preserve"> den Router </w:t>
      </w:r>
      <w:r w:rsidR="00594F0F" w:rsidRPr="00A77D2F">
        <w:rPr>
          <w:lang w:val="de-CH"/>
        </w:rPr>
        <w:t>mit Strom</w:t>
      </w:r>
      <w:r>
        <w:rPr>
          <w:lang w:val="de-CH"/>
        </w:rPr>
        <w:t xml:space="preserve">, und warten bis die obere </w:t>
      </w:r>
      <w:r w:rsidR="00155484">
        <w:rPr>
          <w:lang w:val="de-CH"/>
        </w:rPr>
        <w:t>rote LED aus</w:t>
      </w:r>
      <w:r>
        <w:rPr>
          <w:lang w:val="de-CH"/>
        </w:rPr>
        <w:t xml:space="preserve"> ist</w:t>
      </w:r>
      <w:r w:rsidR="00155484">
        <w:rPr>
          <w:lang w:val="de-CH"/>
        </w:rPr>
        <w:t xml:space="preserve"> und grüne LED oben mit </w:t>
      </w:r>
      <w:r>
        <w:rPr>
          <w:lang w:val="de-CH"/>
        </w:rPr>
        <w:t xml:space="preserve">der </w:t>
      </w:r>
      <w:r w:rsidR="00155484">
        <w:rPr>
          <w:lang w:val="de-CH"/>
        </w:rPr>
        <w:t>Nummer 1 flackert</w:t>
      </w:r>
      <w:r w:rsidR="00594F0F">
        <w:rPr>
          <w:lang w:val="de-CH"/>
        </w:rPr>
        <w:t xml:space="preserve">. </w:t>
      </w:r>
      <w:r w:rsidR="00155484">
        <w:rPr>
          <w:lang w:val="de-CH"/>
        </w:rPr>
        <w:t xml:space="preserve">Ev. erkennt </w:t>
      </w:r>
      <w:r w:rsidR="00594F0F" w:rsidRPr="00A77D2F">
        <w:rPr>
          <w:lang w:val="de-CH"/>
        </w:rPr>
        <w:t xml:space="preserve">Windows ein neues Netzwerk. </w:t>
      </w:r>
      <w:r w:rsidR="00155484">
        <w:rPr>
          <w:lang w:val="de-CH"/>
        </w:rPr>
        <w:t>Dann</w:t>
      </w:r>
      <w:r w:rsidR="00594F0F" w:rsidRPr="00A77D2F">
        <w:rPr>
          <w:lang w:val="de-CH"/>
        </w:rPr>
        <w:t xml:space="preserve"> wird rechts am </w:t>
      </w:r>
      <w:r w:rsidR="00594F0F" w:rsidRPr="00A77D2F">
        <w:rPr>
          <w:lang w:val="de-CH"/>
        </w:rPr>
        <w:lastRenderedPageBreak/>
        <w:t>Bildschirmrand ein grösseres blaues Fenster erscheinen, in welchem das neue Netzwerk erwähnt wird. Mit OK bestätigen.</w:t>
      </w:r>
      <w:r w:rsidR="002A1AB6" w:rsidRPr="002A1AB6">
        <w:rPr>
          <w:lang w:val="de-CH"/>
        </w:rPr>
        <w:t xml:space="preserve"> </w:t>
      </w:r>
      <w:r w:rsidR="002A1AB6" w:rsidRPr="00A77D2F">
        <w:rPr>
          <w:lang w:val="de-CH"/>
        </w:rPr>
        <w:t>Das</w:t>
      </w:r>
      <w:r w:rsidR="002A1AB6">
        <w:rPr>
          <w:lang w:val="de-CH"/>
        </w:rPr>
        <w:t xml:space="preserve"> Ganze</w:t>
      </w:r>
      <w:r w:rsidR="002A1AB6" w:rsidRPr="00A77D2F">
        <w:rPr>
          <w:lang w:val="de-CH"/>
        </w:rPr>
        <w:t xml:space="preserve"> dauert ca. 3 Min</w:t>
      </w:r>
      <w:r w:rsidR="002A1AB6">
        <w:rPr>
          <w:lang w:val="de-CH"/>
        </w:rPr>
        <w:t>uten.</w:t>
      </w:r>
    </w:p>
    <w:p w14:paraId="4F9D8A42" w14:textId="29E65D66" w:rsidR="00D019A1" w:rsidRPr="00D019A1" w:rsidRDefault="00D019A1" w:rsidP="00594F0F">
      <w:pPr>
        <w:rPr>
          <w:lang w:val="de-DE"/>
        </w:rPr>
      </w:pPr>
      <w:r w:rsidRPr="00203AB8">
        <w:rPr>
          <w:color w:val="00B050"/>
          <w:lang w:val="de-CH"/>
        </w:rPr>
        <w:t xml:space="preserve">Beim Spiegel ähnlich vorgehen. </w:t>
      </w:r>
      <w:r w:rsidRPr="00203AB8">
        <w:rPr>
          <w:color w:val="00B050"/>
          <w:lang w:val="de-DE"/>
        </w:rPr>
        <w:t>Den PoE Injector (Y-Kabel) für die Stromversorgung verwenden. Das Netzgerät der Routerbox geht auch hie</w:t>
      </w:r>
      <w:r w:rsidR="00203AB8">
        <w:rPr>
          <w:color w:val="00B050"/>
          <w:lang w:val="de-DE"/>
        </w:rPr>
        <w:t>r.</w:t>
      </w:r>
    </w:p>
    <w:p w14:paraId="6E383D43" w14:textId="500A63BB" w:rsidR="00594F0F" w:rsidRDefault="00594F0F" w:rsidP="00594F0F">
      <w:pPr>
        <w:rPr>
          <w:lang w:val="de-CH"/>
        </w:rPr>
      </w:pPr>
      <w:r w:rsidRPr="00A77D2F">
        <w:rPr>
          <w:lang w:val="de-CH"/>
        </w:rPr>
        <w:t xml:space="preserve">Tiny PXE Server starten (Doppelklick auf </w:t>
      </w:r>
      <w:r w:rsidR="00982676">
        <w:rPr>
          <w:lang w:val="de-CH"/>
        </w:rPr>
        <w:t>pxesrv</w:t>
      </w:r>
      <w:r w:rsidRPr="00A77D2F">
        <w:rPr>
          <w:lang w:val="de-CH"/>
        </w:rPr>
        <w:t>.exe File im Verzeichnis</w:t>
      </w:r>
      <w:r w:rsidR="00203AB8">
        <w:rPr>
          <w:lang w:val="de-CH"/>
        </w:rPr>
        <w:t xml:space="preserve"> «pxesrv»</w:t>
      </w:r>
      <w:r w:rsidR="00B07B22">
        <w:rPr>
          <w:lang w:val="de-CH"/>
        </w:rPr>
        <w:t>)</w:t>
      </w:r>
      <w:r w:rsidRPr="00A77D2F">
        <w:rPr>
          <w:lang w:val="de-CH"/>
        </w:rPr>
        <w:t>.</w:t>
      </w:r>
      <w:r w:rsidR="00982676">
        <w:rPr>
          <w:lang w:val="de-CH"/>
        </w:rPr>
        <w:t xml:space="preserve"> Ev. kommt diese Warnung:</w:t>
      </w:r>
      <w:r w:rsidR="002A1AB6" w:rsidRPr="002A1AB6">
        <w:rPr>
          <w:lang w:val="de-CH"/>
        </w:rPr>
        <w:t xml:space="preserve"> </w:t>
      </w:r>
    </w:p>
    <w:p w14:paraId="1ECD61B4" w14:textId="60F820BE" w:rsidR="00982676" w:rsidRPr="00A77D2F" w:rsidRDefault="00982676" w:rsidP="00594F0F">
      <w:pPr>
        <w:rPr>
          <w:lang w:val="de-CH"/>
        </w:rPr>
      </w:pPr>
      <w:r w:rsidRPr="00982676">
        <w:rPr>
          <w:noProof/>
          <w:lang w:val="de-CH"/>
        </w:rPr>
        <w:drawing>
          <wp:inline distT="0" distB="0" distL="0" distR="0" wp14:anchorId="7D38FD64" wp14:editId="4004773E">
            <wp:extent cx="2254250" cy="2134886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710" cy="21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AB6">
        <w:rPr>
          <w:lang w:val="de-CH"/>
        </w:rPr>
        <w:t xml:space="preserve"> </w:t>
      </w:r>
      <w:r w:rsidR="002A1AB6" w:rsidRPr="002A1AB6">
        <w:rPr>
          <w:noProof/>
          <w:lang w:val="de-CH"/>
        </w:rPr>
        <w:drawing>
          <wp:inline distT="0" distB="0" distL="0" distR="0" wp14:anchorId="2A0D08F8" wp14:editId="45148EFC">
            <wp:extent cx="2311400" cy="2170890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702" cy="21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423" w14:textId="3B412BAE" w:rsidR="00594F0F" w:rsidRDefault="00203AB8" w:rsidP="00594F0F">
      <w:pPr>
        <w:rPr>
          <w:lang w:val="de-CH"/>
        </w:rPr>
      </w:pPr>
      <w:r>
        <w:rPr>
          <w:lang w:val="de-CH"/>
        </w:rPr>
        <w:t>«</w:t>
      </w:r>
      <w:r w:rsidR="00982676">
        <w:rPr>
          <w:lang w:val="de-CH"/>
        </w:rPr>
        <w:t>Mehr Info</w:t>
      </w:r>
      <w:r>
        <w:rPr>
          <w:lang w:val="de-CH"/>
        </w:rPr>
        <w:t>»</w:t>
      </w:r>
      <w:r w:rsidR="00982676">
        <w:rPr>
          <w:lang w:val="de-CH"/>
        </w:rPr>
        <w:t xml:space="preserve"> drücken </w:t>
      </w:r>
      <w:r w:rsidR="002A1AB6">
        <w:rPr>
          <w:lang w:val="de-CH"/>
        </w:rPr>
        <w:t>und das Programm laufen lassen</w:t>
      </w:r>
      <w:r>
        <w:rPr>
          <w:lang w:val="de-CH"/>
        </w:rPr>
        <w:t>.</w:t>
      </w:r>
    </w:p>
    <w:p w14:paraId="1CE8BA2B" w14:textId="457EA112" w:rsidR="002A1AB6" w:rsidRPr="00A77D2F" w:rsidRDefault="002A1AB6" w:rsidP="002A1AB6">
      <w:pPr>
        <w:rPr>
          <w:lang w:val="de-CH"/>
        </w:rPr>
      </w:pPr>
      <w:r>
        <w:rPr>
          <w:lang w:val="de-CH"/>
        </w:rPr>
        <w:t>Jetzt</w:t>
      </w:r>
      <w:r w:rsidRPr="00A77D2F">
        <w:rPr>
          <w:lang w:val="de-CH"/>
        </w:rPr>
        <w:t xml:space="preserve"> d</w:t>
      </w:r>
      <w:r>
        <w:rPr>
          <w:lang w:val="de-CH"/>
        </w:rPr>
        <w:t>as Zielgerät</w:t>
      </w:r>
      <w:r w:rsidRPr="00A77D2F">
        <w:rPr>
          <w:lang w:val="de-CH"/>
        </w:rPr>
        <w:t xml:space="preserve"> stromlos machen</w:t>
      </w:r>
      <w:r>
        <w:rPr>
          <w:lang w:val="de-CH"/>
        </w:rPr>
        <w:t xml:space="preserve"> (</w:t>
      </w:r>
      <w:r w:rsidR="007B6AE1">
        <w:rPr>
          <w:lang w:val="de-CH"/>
        </w:rPr>
        <w:t>Stromkabel</w:t>
      </w:r>
      <w:r>
        <w:rPr>
          <w:lang w:val="de-CH"/>
        </w:rPr>
        <w:t xml:space="preserve"> ausziehen)</w:t>
      </w:r>
      <w:r w:rsidRPr="00A77D2F">
        <w:rPr>
          <w:lang w:val="de-CH"/>
        </w:rPr>
        <w:t>.</w:t>
      </w:r>
    </w:p>
    <w:p w14:paraId="15BAA519" w14:textId="7E69105F" w:rsidR="00594F0F" w:rsidRPr="00A77D2F" w:rsidRDefault="00594F0F" w:rsidP="00594F0F">
      <w:pPr>
        <w:rPr>
          <w:lang w:val="de-CH"/>
        </w:rPr>
      </w:pPr>
      <w:r w:rsidRPr="00A77D2F">
        <w:rPr>
          <w:lang w:val="de-CH"/>
        </w:rPr>
        <w:t>Im Fenster des Tiny PXE Servers die am Ethernet Adapter eingegebene IP Adresse im Dropdownfeld anwählen</w:t>
      </w:r>
      <w:r w:rsidR="00203AB8">
        <w:rPr>
          <w:lang w:val="de-CH"/>
        </w:rPr>
        <w:t xml:space="preserve"> (normalerweise 192.168.1.50)</w:t>
      </w:r>
      <w:r w:rsidRPr="00A77D2F">
        <w:rPr>
          <w:lang w:val="de-CH"/>
        </w:rPr>
        <w:t>. Ist die</w:t>
      </w:r>
      <w:r w:rsidR="00203AB8">
        <w:rPr>
          <w:lang w:val="de-CH"/>
        </w:rPr>
        <w:t>se</w:t>
      </w:r>
      <w:r w:rsidRPr="00A77D2F">
        <w:rPr>
          <w:lang w:val="de-CH"/>
        </w:rPr>
        <w:t xml:space="preserve"> IP Adresse nicht anwählbar, Tiny PXE Server schliessen und nochmals starten. Geht es immer noch nicht, IP4 Adapter Einstellungen prüfen </w:t>
      </w:r>
      <w:r w:rsidR="00203AB8">
        <w:rPr>
          <w:lang w:val="de-CH"/>
        </w:rPr>
        <w:t>und nochmals beginnen</w:t>
      </w:r>
      <w:r w:rsidR="002A1AB6">
        <w:rPr>
          <w:lang w:val="de-CH"/>
        </w:rPr>
        <w:t>.</w:t>
      </w:r>
    </w:p>
    <w:p w14:paraId="239C11FD" w14:textId="03E15F79" w:rsidR="002A1AB6" w:rsidRPr="00A77D2F" w:rsidRDefault="002A1AB6" w:rsidP="002A1AB6">
      <w:pPr>
        <w:rPr>
          <w:lang w:val="de-CH"/>
        </w:rPr>
      </w:pPr>
      <w:r>
        <w:rPr>
          <w:lang w:val="de-CH"/>
        </w:rPr>
        <w:t xml:space="preserve">In der </w:t>
      </w:r>
      <w:r w:rsidRPr="00A77D2F">
        <w:rPr>
          <w:lang w:val="de-CH"/>
        </w:rPr>
        <w:t xml:space="preserve">Sektion </w:t>
      </w:r>
      <w:r>
        <w:rPr>
          <w:lang w:val="de-CH"/>
        </w:rPr>
        <w:t>«</w:t>
      </w:r>
      <w:r w:rsidRPr="00A77D2F">
        <w:rPr>
          <w:lang w:val="de-CH"/>
        </w:rPr>
        <w:t xml:space="preserve">Boot </w:t>
      </w:r>
      <w:r>
        <w:rPr>
          <w:lang w:val="de-CH"/>
        </w:rPr>
        <w:t>F</w:t>
      </w:r>
      <w:r w:rsidRPr="00A77D2F">
        <w:rPr>
          <w:lang w:val="de-CH"/>
        </w:rPr>
        <w:t>ile</w:t>
      </w:r>
      <w:r>
        <w:rPr>
          <w:lang w:val="de-CH"/>
        </w:rPr>
        <w:t xml:space="preserve">» </w:t>
      </w:r>
      <w:r w:rsidRPr="00A77D2F">
        <w:rPr>
          <w:lang w:val="de-CH"/>
        </w:rPr>
        <w:t>rb.elf suchen und anwählen</w:t>
      </w:r>
      <w:r>
        <w:rPr>
          <w:lang w:val="de-CH"/>
        </w:rPr>
        <w:t xml:space="preserve">. </w:t>
      </w:r>
      <w:r w:rsidR="00B07B22">
        <w:rPr>
          <w:lang w:val="de-CH"/>
        </w:rPr>
        <w:t>Dieses File</w:t>
      </w:r>
      <w:r>
        <w:rPr>
          <w:lang w:val="de-CH"/>
        </w:rPr>
        <w:t xml:space="preserve"> ist im Ordner</w:t>
      </w:r>
      <w:r w:rsidRPr="00A77D2F">
        <w:rPr>
          <w:lang w:val="de-CH"/>
        </w:rPr>
        <w:t xml:space="preserve"> </w:t>
      </w:r>
      <w:r>
        <w:rPr>
          <w:lang w:val="de-CH"/>
        </w:rPr>
        <w:t>«…</w:t>
      </w:r>
      <w:r w:rsidRPr="002A1AB6">
        <w:rPr>
          <w:lang w:val="de-CH"/>
        </w:rPr>
        <w:t>\pxesrv\files</w:t>
      </w:r>
      <w:r>
        <w:rPr>
          <w:lang w:val="de-CH"/>
        </w:rPr>
        <w:t>» zu finden.</w:t>
      </w:r>
    </w:p>
    <w:p w14:paraId="1FA694A6" w14:textId="6F168CC5" w:rsidR="00594F0F" w:rsidRPr="00A77D2F" w:rsidRDefault="00594F0F" w:rsidP="00594F0F">
      <w:pPr>
        <w:rPr>
          <w:b/>
          <w:bCs/>
          <w:lang w:val="de-CH"/>
        </w:rPr>
      </w:pPr>
      <w:r w:rsidRPr="00A77D2F">
        <w:rPr>
          <w:lang w:val="de-CH"/>
        </w:rPr>
        <w:t xml:space="preserve">Haken entfernen bei der untersten Zeile File </w:t>
      </w:r>
      <w:r w:rsidR="006B5B9F">
        <w:rPr>
          <w:lang w:val="de-CH"/>
        </w:rPr>
        <w:t>(«Filen</w:t>
      </w:r>
      <w:r w:rsidRPr="00A77D2F">
        <w:rPr>
          <w:lang w:val="de-CH"/>
        </w:rPr>
        <w:t xml:space="preserve">ame if </w:t>
      </w:r>
      <w:r w:rsidR="006B5B9F">
        <w:rPr>
          <w:lang w:val="de-CH"/>
        </w:rPr>
        <w:t>u</w:t>
      </w:r>
      <w:r w:rsidRPr="00A77D2F">
        <w:rPr>
          <w:lang w:val="de-CH"/>
        </w:rPr>
        <w:t>ser class…</w:t>
      </w:r>
      <w:r w:rsidR="006B5B9F">
        <w:rPr>
          <w:lang w:val="de-CH"/>
        </w:rPr>
        <w:t>»)</w:t>
      </w:r>
      <w:r w:rsidR="004964E7">
        <w:rPr>
          <w:lang w:val="de-CH"/>
        </w:rPr>
        <w:t xml:space="preserve">. </w:t>
      </w:r>
      <w:r w:rsidR="006B5B9F">
        <w:rPr>
          <w:lang w:val="de-CH"/>
        </w:rPr>
        <w:t>Es sind k</w:t>
      </w:r>
      <w:r w:rsidRPr="00A77D2F">
        <w:rPr>
          <w:lang w:val="de-CH"/>
        </w:rPr>
        <w:t xml:space="preserve">eine </w:t>
      </w:r>
      <w:r w:rsidR="006B5B9F">
        <w:rPr>
          <w:lang w:val="de-CH"/>
        </w:rPr>
        <w:t>weiteren Einstellungen notwendig.</w:t>
      </w:r>
    </w:p>
    <w:p w14:paraId="54A1577B" w14:textId="7414988D" w:rsidR="00594F0F" w:rsidRPr="00A77D2F" w:rsidRDefault="004964E7" w:rsidP="00594F0F">
      <w:pPr>
        <w:rPr>
          <w:b/>
          <w:bCs/>
          <w:lang w:val="de-CH"/>
        </w:rPr>
      </w:pPr>
      <w:r>
        <w:rPr>
          <w:noProof/>
        </w:rPr>
        <w:drawing>
          <wp:inline distT="0" distB="0" distL="0" distR="0" wp14:anchorId="552D56CE" wp14:editId="4F7AC575">
            <wp:extent cx="3175000" cy="281679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688" cy="28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F1A4" w14:textId="257DA3AB" w:rsidR="00594F0F" w:rsidRPr="00A77D2F" w:rsidRDefault="006B5B9F" w:rsidP="00594F0F">
      <w:pPr>
        <w:rPr>
          <w:lang w:val="de-CH"/>
        </w:rPr>
      </w:pPr>
      <w:r>
        <w:rPr>
          <w:lang w:val="de-CH"/>
        </w:rPr>
        <w:lastRenderedPageBreak/>
        <w:t>Jetzt o</w:t>
      </w:r>
      <w:r w:rsidR="00594F0F" w:rsidRPr="00A77D2F">
        <w:rPr>
          <w:lang w:val="de-CH"/>
        </w:rPr>
        <w:t xml:space="preserve">ben rechts den Tiny PXE Server auf </w:t>
      </w:r>
      <w:r>
        <w:rPr>
          <w:lang w:val="de-CH"/>
        </w:rPr>
        <w:t>«</w:t>
      </w:r>
      <w:r w:rsidR="00594F0F" w:rsidRPr="00A77D2F">
        <w:rPr>
          <w:lang w:val="de-CH"/>
        </w:rPr>
        <w:t>Online</w:t>
      </w:r>
      <w:r>
        <w:rPr>
          <w:lang w:val="de-CH"/>
        </w:rPr>
        <w:t>»</w:t>
      </w:r>
      <w:r w:rsidR="00594F0F" w:rsidRPr="00A77D2F">
        <w:rPr>
          <w:lang w:val="de-CH"/>
        </w:rPr>
        <w:t xml:space="preserve"> schalten.</w:t>
      </w:r>
    </w:p>
    <w:p w14:paraId="6824162D" w14:textId="31438157" w:rsidR="00594F0F" w:rsidRDefault="00594F0F" w:rsidP="00594F0F">
      <w:pPr>
        <w:rPr>
          <w:lang w:val="de-DE"/>
        </w:rPr>
      </w:pPr>
      <w:r w:rsidRPr="00A77D2F">
        <w:rPr>
          <w:lang w:val="de-CH"/>
        </w:rPr>
        <w:t xml:space="preserve">Danach </w:t>
      </w:r>
      <w:r w:rsidR="006B5B9F">
        <w:rPr>
          <w:lang w:val="de-CH"/>
        </w:rPr>
        <w:t>im Zielgerät</w:t>
      </w:r>
      <w:r w:rsidRPr="00A77D2F">
        <w:rPr>
          <w:lang w:val="de-CH"/>
        </w:rPr>
        <w:t xml:space="preserve"> mit einem spitzen Gegenstand</w:t>
      </w:r>
      <w:r w:rsidR="006B5B9F">
        <w:rPr>
          <w:lang w:val="de-CH"/>
        </w:rPr>
        <w:t xml:space="preserve"> (z.B. Büroklammer</w:t>
      </w:r>
      <w:r w:rsidR="00005B7D">
        <w:rPr>
          <w:lang w:val="de-CH"/>
        </w:rPr>
        <w:t>, Zahnstocher</w:t>
      </w:r>
      <w:r w:rsidR="006B5B9F">
        <w:rPr>
          <w:lang w:val="de-CH"/>
        </w:rPr>
        <w:t>)</w:t>
      </w:r>
      <w:r w:rsidRPr="00A77D2F">
        <w:rPr>
          <w:lang w:val="de-CH"/>
        </w:rPr>
        <w:t xml:space="preserve"> den Reset</w:t>
      </w:r>
      <w:r w:rsidR="00203AB8">
        <w:rPr>
          <w:lang w:val="de-CH"/>
        </w:rPr>
        <w:t xml:space="preserve"> K</w:t>
      </w:r>
      <w:r w:rsidRPr="00A77D2F">
        <w:rPr>
          <w:lang w:val="de-CH"/>
        </w:rPr>
        <w:t xml:space="preserve">nopf drücken und </w:t>
      </w:r>
      <w:r w:rsidRPr="00A77D2F">
        <w:rPr>
          <w:b/>
          <w:bCs/>
          <w:lang w:val="de-CH"/>
        </w:rPr>
        <w:t>danach</w:t>
      </w:r>
      <w:r w:rsidRPr="00A77D2F">
        <w:rPr>
          <w:lang w:val="de-CH"/>
        </w:rPr>
        <w:t xml:space="preserve"> das </w:t>
      </w:r>
      <w:r w:rsidR="007B6AE1">
        <w:rPr>
          <w:lang w:val="de-CH"/>
        </w:rPr>
        <w:t>Strom</w:t>
      </w:r>
      <w:r w:rsidR="006B5B9F">
        <w:rPr>
          <w:lang w:val="de-CH"/>
        </w:rPr>
        <w:t>k</w:t>
      </w:r>
      <w:r w:rsidRPr="00A77D2F">
        <w:rPr>
          <w:lang w:val="de-CH"/>
        </w:rPr>
        <w:t xml:space="preserve">abel am Router einstecken. </w:t>
      </w:r>
      <w:r w:rsidR="00203AB8">
        <w:rPr>
          <w:lang w:val="de-CH"/>
        </w:rPr>
        <w:t xml:space="preserve">Es erscheinen jetzt einige Zeilen im Log-Fenster. </w:t>
      </w:r>
      <w:r w:rsidR="004221C5">
        <w:rPr>
          <w:lang w:val="de-CH"/>
        </w:rPr>
        <w:t>Sofort nachdem</w:t>
      </w:r>
      <w:r w:rsidR="004221C5" w:rsidRPr="00A77D2F">
        <w:rPr>
          <w:lang w:val="de-CH"/>
        </w:rPr>
        <w:t xml:space="preserve"> in der untersten Zeile </w:t>
      </w:r>
      <w:r w:rsidR="004221C5">
        <w:rPr>
          <w:lang w:val="de-CH"/>
        </w:rPr>
        <w:t>«</w:t>
      </w:r>
      <w:r w:rsidR="004221C5" w:rsidRPr="00A77D2F">
        <w:rPr>
          <w:lang w:val="de-CH"/>
        </w:rPr>
        <w:t>Do ReadFile:rb.elf B:1452 T:0</w:t>
      </w:r>
      <w:r w:rsidR="004221C5">
        <w:rPr>
          <w:lang w:val="de-CH"/>
        </w:rPr>
        <w:t>»</w:t>
      </w:r>
      <w:r w:rsidR="004221C5" w:rsidRPr="00A77D2F">
        <w:rPr>
          <w:lang w:val="de-CH"/>
        </w:rPr>
        <w:t xml:space="preserve"> steht</w:t>
      </w:r>
      <w:r w:rsidR="004221C5">
        <w:rPr>
          <w:lang w:val="de-CH"/>
        </w:rPr>
        <w:t xml:space="preserve"> den </w:t>
      </w:r>
      <w:r w:rsidR="006B5B9F">
        <w:rPr>
          <w:lang w:val="de-CH"/>
        </w:rPr>
        <w:t>Resetknopf loslassen</w:t>
      </w:r>
      <w:r w:rsidR="004221C5">
        <w:rPr>
          <w:lang w:val="de-CH"/>
        </w:rPr>
        <w:t xml:space="preserve"> und den </w:t>
      </w:r>
      <w:r w:rsidR="004221C5" w:rsidRPr="0032707E">
        <w:rPr>
          <w:lang w:val="de-DE"/>
        </w:rPr>
        <w:t xml:space="preserve">Tiny PXE Server </w:t>
      </w:r>
      <w:r w:rsidR="004221C5">
        <w:rPr>
          <w:lang w:val="de-DE"/>
        </w:rPr>
        <w:t xml:space="preserve">auf </w:t>
      </w:r>
      <w:r w:rsidR="00203AB8">
        <w:rPr>
          <w:lang w:val="de-DE"/>
        </w:rPr>
        <w:t>„</w:t>
      </w:r>
      <w:r w:rsidR="004221C5">
        <w:rPr>
          <w:lang w:val="de-DE"/>
        </w:rPr>
        <w:t>Offline</w:t>
      </w:r>
      <w:r w:rsidR="00203AB8">
        <w:rPr>
          <w:lang w:val="de-DE"/>
        </w:rPr>
        <w:t>“</w:t>
      </w:r>
      <w:r w:rsidR="004221C5">
        <w:rPr>
          <w:lang w:val="de-DE"/>
        </w:rPr>
        <w:t xml:space="preserve"> schalten.</w:t>
      </w:r>
      <w:r w:rsidR="00E569EF">
        <w:rPr>
          <w:lang w:val="de-DE"/>
        </w:rPr>
        <w:t xml:space="preserve"> Dauert ca. 20 Sekunden).</w:t>
      </w:r>
      <w:r w:rsidR="004221C5">
        <w:rPr>
          <w:lang w:val="de-DE"/>
        </w:rPr>
        <w:t xml:space="preserve"> Das Zielgerät bootet nun mit der AREDN Firmware. Den Reset</w:t>
      </w:r>
      <w:r w:rsidR="00203AB8">
        <w:rPr>
          <w:lang w:val="de-DE"/>
        </w:rPr>
        <w:t xml:space="preserve"> K</w:t>
      </w:r>
      <w:r w:rsidR="004221C5">
        <w:rPr>
          <w:lang w:val="de-DE"/>
        </w:rPr>
        <w:t>nopf nicht zu lange gedrückt lassen</w:t>
      </w:r>
      <w:r w:rsidR="00203AB8">
        <w:rPr>
          <w:lang w:val="de-DE"/>
        </w:rPr>
        <w:t>, sonst muss man neu beginnen</w:t>
      </w:r>
      <w:r w:rsidR="004221C5">
        <w:rPr>
          <w:lang w:val="de-DE"/>
        </w:rPr>
        <w:t>!</w:t>
      </w:r>
    </w:p>
    <w:p w14:paraId="64C85516" w14:textId="586D12D9" w:rsidR="00E569EF" w:rsidRDefault="00594F0F" w:rsidP="00594F0F">
      <w:pPr>
        <w:rPr>
          <w:lang w:val="de-CH"/>
        </w:rPr>
      </w:pPr>
      <w:r w:rsidRPr="00A77D2F">
        <w:rPr>
          <w:lang w:val="de-CH"/>
        </w:rPr>
        <w:t>Ethernet Adapter</w:t>
      </w:r>
      <w:r w:rsidR="00203AB8">
        <w:rPr>
          <w:lang w:val="de-CH"/>
        </w:rPr>
        <w:t xml:space="preserve"> am PC</w:t>
      </w:r>
      <w:r w:rsidRPr="00A77D2F">
        <w:rPr>
          <w:lang w:val="de-CH"/>
        </w:rPr>
        <w:t xml:space="preserve"> wieder auf </w:t>
      </w:r>
      <w:r w:rsidR="00203AB8">
        <w:rPr>
          <w:lang w:val="de-CH"/>
        </w:rPr>
        <w:t>«</w:t>
      </w:r>
      <w:r w:rsidRPr="00A77D2F">
        <w:rPr>
          <w:lang w:val="de-CH"/>
        </w:rPr>
        <w:t>automatische IP</w:t>
      </w:r>
      <w:r w:rsidR="00203AB8">
        <w:rPr>
          <w:lang w:val="de-CH"/>
        </w:rPr>
        <w:t xml:space="preserve"> Adresse»</w:t>
      </w:r>
      <w:r w:rsidRPr="00A77D2F">
        <w:rPr>
          <w:lang w:val="de-CH"/>
        </w:rPr>
        <w:t xml:space="preserve"> umstellen</w:t>
      </w:r>
      <w:r w:rsidR="00CF1436">
        <w:rPr>
          <w:lang w:val="de-CH"/>
        </w:rPr>
        <w:t>. Bei de</w:t>
      </w:r>
      <w:r w:rsidR="00203AB8">
        <w:rPr>
          <w:lang w:val="de-CH"/>
        </w:rPr>
        <w:t>i</w:t>
      </w:r>
      <w:r w:rsidR="00B07B22">
        <w:rPr>
          <w:lang w:val="de-CH"/>
        </w:rPr>
        <w:t>ne</w:t>
      </w:r>
      <w:r w:rsidR="00203AB8">
        <w:rPr>
          <w:lang w:val="de-CH"/>
        </w:rPr>
        <w:t>m</w:t>
      </w:r>
      <w:r w:rsidR="00CF1436">
        <w:rPr>
          <w:lang w:val="de-CH"/>
        </w:rPr>
        <w:t xml:space="preserve"> </w:t>
      </w:r>
      <w:r w:rsidR="00203AB8">
        <w:rPr>
          <w:lang w:val="de-CH"/>
        </w:rPr>
        <w:t>Router</w:t>
      </w:r>
      <w:r w:rsidR="00E569EF">
        <w:rPr>
          <w:lang w:val="de-CH"/>
        </w:rPr>
        <w:t xml:space="preserve"> </w:t>
      </w:r>
      <w:r w:rsidR="00CF1436">
        <w:rPr>
          <w:lang w:val="de-CH"/>
        </w:rPr>
        <w:t xml:space="preserve">das </w:t>
      </w:r>
      <w:r w:rsidR="00E569EF">
        <w:rPr>
          <w:lang w:val="de-CH"/>
        </w:rPr>
        <w:t>Ethernet</w:t>
      </w:r>
      <w:r w:rsidR="00203AB8">
        <w:rPr>
          <w:lang w:val="de-CH"/>
        </w:rPr>
        <w:t xml:space="preserve"> K</w:t>
      </w:r>
      <w:r w:rsidR="00E569EF">
        <w:rPr>
          <w:lang w:val="de-CH"/>
        </w:rPr>
        <w:t xml:space="preserve">abel in </w:t>
      </w:r>
      <w:r w:rsidR="00E569EF" w:rsidRPr="00E569EF">
        <w:rPr>
          <w:b/>
          <w:bCs/>
          <w:lang w:val="de-CH"/>
        </w:rPr>
        <w:t>Port 2 einstecken</w:t>
      </w:r>
      <w:r w:rsidR="00E569EF" w:rsidRPr="00CF1436">
        <w:rPr>
          <w:lang w:val="de-CH"/>
        </w:rPr>
        <w:t>.</w:t>
      </w:r>
      <w:r w:rsidR="00E569EF">
        <w:rPr>
          <w:lang w:val="de-CH"/>
        </w:rPr>
        <w:t xml:space="preserve"> Nach etwa 2 Minuten sollte der Vorgang beendet sein.</w:t>
      </w:r>
    </w:p>
    <w:p w14:paraId="3214E34B" w14:textId="5735FE5E" w:rsidR="00203AB8" w:rsidRPr="004964E7" w:rsidRDefault="00203AB8" w:rsidP="00594F0F">
      <w:pPr>
        <w:rPr>
          <w:color w:val="00B050"/>
          <w:lang w:val="de-CH"/>
        </w:rPr>
      </w:pPr>
      <w:r w:rsidRPr="004964E7">
        <w:rPr>
          <w:color w:val="00B050"/>
          <w:lang w:val="de-CH"/>
        </w:rPr>
        <w:t>Beim Spiegel bleibt das Ethernet Kabel in der einzigen Buchse</w:t>
      </w:r>
      <w:r w:rsidR="004964E7" w:rsidRPr="004964E7">
        <w:rPr>
          <w:color w:val="00B050"/>
          <w:lang w:val="de-CH"/>
        </w:rPr>
        <w:t>. Der Rest geht gleich</w:t>
      </w:r>
    </w:p>
    <w:p w14:paraId="73DFDC33" w14:textId="5465E9D4" w:rsidR="004221C5" w:rsidRDefault="004221C5" w:rsidP="00594F0F">
      <w:pPr>
        <w:rPr>
          <w:lang w:val="de-CH"/>
        </w:rPr>
      </w:pPr>
      <w:r>
        <w:rPr>
          <w:lang w:val="de-CH"/>
        </w:rPr>
        <w:t xml:space="preserve">Fakultativ: </w:t>
      </w:r>
    </w:p>
    <w:p w14:paraId="715C1BA0" w14:textId="3278643F" w:rsidR="004221C5" w:rsidRDefault="004221C5" w:rsidP="00594F0F">
      <w:pPr>
        <w:rPr>
          <w:lang w:val="de-CH"/>
        </w:rPr>
      </w:pPr>
      <w:r>
        <w:rPr>
          <w:lang w:val="de-CH"/>
        </w:rPr>
        <w:t>Mit ipconfig prüfen, ob unser PC «local.mesh» erhalten hat.</w:t>
      </w:r>
    </w:p>
    <w:p w14:paraId="49E77FC4" w14:textId="0B29E3E0" w:rsidR="007B6AE1" w:rsidRDefault="007B6AE1" w:rsidP="007B6AE1">
      <w:pPr>
        <w:pStyle w:val="berschrift2"/>
        <w:rPr>
          <w:lang w:val="de-CH"/>
        </w:rPr>
      </w:pPr>
      <w:r>
        <w:rPr>
          <w:lang w:val="de-CH"/>
        </w:rPr>
        <w:t>AREDN Firmware auf das Zielsystem laden</w:t>
      </w:r>
    </w:p>
    <w:p w14:paraId="6C63091E" w14:textId="33FB4735" w:rsidR="00594F0F" w:rsidRPr="00A77D2F" w:rsidRDefault="004221C5" w:rsidP="00594F0F">
      <w:pPr>
        <w:rPr>
          <w:lang w:val="de-CH"/>
        </w:rPr>
      </w:pPr>
      <w:r>
        <w:rPr>
          <w:lang w:val="de-CH"/>
        </w:rPr>
        <w:t>Nun</w:t>
      </w:r>
      <w:r w:rsidR="00594F0F" w:rsidRPr="00A77D2F">
        <w:rPr>
          <w:lang w:val="de-CH"/>
        </w:rPr>
        <w:t xml:space="preserve"> Browser öffnen und 192.168.1.1 eingeben. </w:t>
      </w:r>
      <w:r>
        <w:rPr>
          <w:lang w:val="de-CH"/>
        </w:rPr>
        <w:t>Das Bild sollte etwa so aussehen</w:t>
      </w:r>
      <w:r w:rsidR="00594F0F" w:rsidRPr="00A77D2F">
        <w:rPr>
          <w:lang w:val="de-CH"/>
        </w:rPr>
        <w:t>.</w:t>
      </w:r>
    </w:p>
    <w:p w14:paraId="2E61B93D" w14:textId="7B991CD4" w:rsidR="00594F0F" w:rsidRDefault="004964E7" w:rsidP="00594F0F">
      <w:pPr>
        <w:rPr>
          <w:lang w:val="de-CH"/>
        </w:rPr>
      </w:pPr>
      <w:r>
        <w:rPr>
          <w:noProof/>
        </w:rPr>
        <w:drawing>
          <wp:inline distT="0" distB="0" distL="0" distR="0" wp14:anchorId="3BF3F69D" wp14:editId="4A1C67DA">
            <wp:extent cx="5821542" cy="20256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508" cy="20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D4A7" w14:textId="06CAB82C" w:rsidR="004964E7" w:rsidRPr="004964E7" w:rsidRDefault="004964E7" w:rsidP="00594F0F">
      <w:pPr>
        <w:rPr>
          <w:b/>
          <w:bCs/>
          <w:lang w:val="de-CH"/>
        </w:rPr>
      </w:pPr>
      <w:r w:rsidRPr="004964E7">
        <w:rPr>
          <w:b/>
          <w:bCs/>
          <w:lang w:val="de-CH"/>
        </w:rPr>
        <w:t>Wenn das nicht so ist, zurück auf Start</w:t>
      </w:r>
    </w:p>
    <w:p w14:paraId="6FDF7638" w14:textId="64C7E323" w:rsidR="00594F0F" w:rsidRPr="00A77D2F" w:rsidRDefault="007B6AE1" w:rsidP="00594F0F">
      <w:pPr>
        <w:rPr>
          <w:lang w:val="de-CH"/>
        </w:rPr>
      </w:pPr>
      <w:r>
        <w:rPr>
          <w:lang w:val="de-CH"/>
        </w:rPr>
        <w:t>Jetzt</w:t>
      </w:r>
      <w:r w:rsidR="00C81B01">
        <w:rPr>
          <w:lang w:val="de-CH"/>
        </w:rPr>
        <w:t xml:space="preserve"> installieren wir die </w:t>
      </w:r>
      <w:r w:rsidR="00594F0F" w:rsidRPr="00A77D2F">
        <w:rPr>
          <w:lang w:val="de-CH"/>
        </w:rPr>
        <w:t>eigentliche Firmware</w:t>
      </w:r>
      <w:r w:rsidR="004964E7">
        <w:rPr>
          <w:lang w:val="de-CH"/>
        </w:rPr>
        <w:t xml:space="preserve"> auf dem Zielgerät.</w:t>
      </w:r>
    </w:p>
    <w:p w14:paraId="75573462" w14:textId="1F9221A0" w:rsidR="00594F0F" w:rsidRPr="00A77D2F" w:rsidRDefault="00C81B01" w:rsidP="00594F0F">
      <w:pPr>
        <w:rPr>
          <w:lang w:val="de-CH"/>
        </w:rPr>
      </w:pPr>
      <w:r>
        <w:rPr>
          <w:lang w:val="de-CH"/>
        </w:rPr>
        <w:t>A</w:t>
      </w:r>
      <w:r w:rsidR="00594F0F" w:rsidRPr="00A77D2F">
        <w:rPr>
          <w:lang w:val="de-CH"/>
        </w:rPr>
        <w:t xml:space="preserve">uf Setup klicken und </w:t>
      </w:r>
      <w:r w:rsidR="004964E7">
        <w:rPr>
          <w:lang w:val="de-CH"/>
        </w:rPr>
        <w:t>Username/</w:t>
      </w:r>
      <w:r w:rsidR="00594F0F" w:rsidRPr="00A77D2F">
        <w:rPr>
          <w:lang w:val="de-CH"/>
        </w:rPr>
        <w:t>Passwor</w:t>
      </w:r>
      <w:r w:rsidR="004964E7">
        <w:rPr>
          <w:lang w:val="de-CH"/>
        </w:rPr>
        <w:t>d</w:t>
      </w:r>
      <w:r w:rsidR="00594F0F" w:rsidRPr="00A77D2F">
        <w:rPr>
          <w:lang w:val="de-CH"/>
        </w:rPr>
        <w:t xml:space="preserve"> eingeben</w:t>
      </w:r>
      <w:r w:rsidR="004964E7">
        <w:rPr>
          <w:lang w:val="de-CH"/>
        </w:rPr>
        <w:t>:</w:t>
      </w:r>
    </w:p>
    <w:p w14:paraId="60354A64" w14:textId="4B37136C" w:rsidR="00594F0F" w:rsidRPr="00A77D2F" w:rsidRDefault="00594F0F" w:rsidP="004964E7">
      <w:pPr>
        <w:pStyle w:val="Code"/>
      </w:pPr>
      <w:r w:rsidRPr="00A77D2F">
        <w:t>Use</w:t>
      </w:r>
      <w:r w:rsidR="00C81B01">
        <w:t xml:space="preserve">r: </w:t>
      </w:r>
      <w:r w:rsidRPr="00A77D2F">
        <w:t>root</w:t>
      </w:r>
    </w:p>
    <w:p w14:paraId="2EA66D33" w14:textId="182AE5DD" w:rsidR="00594F0F" w:rsidRPr="00A77D2F" w:rsidRDefault="00C81B01" w:rsidP="004964E7">
      <w:pPr>
        <w:pStyle w:val="Code"/>
      </w:pPr>
      <w:r>
        <w:t>P</w:t>
      </w:r>
      <w:r w:rsidR="00594F0F" w:rsidRPr="00A77D2F">
        <w:t>asswor</w:t>
      </w:r>
      <w:r>
        <w:t xml:space="preserve">t: </w:t>
      </w:r>
      <w:r w:rsidR="00594F0F" w:rsidRPr="00A77D2F">
        <w:t>hsmm</w:t>
      </w:r>
    </w:p>
    <w:p w14:paraId="4A437269" w14:textId="6361AE0C" w:rsidR="00594F0F" w:rsidRPr="00A77D2F" w:rsidRDefault="00594F0F" w:rsidP="00594F0F">
      <w:pPr>
        <w:rPr>
          <w:lang w:val="de-CH"/>
        </w:rPr>
      </w:pPr>
      <w:r w:rsidRPr="00A77D2F">
        <w:rPr>
          <w:lang w:val="de-CH"/>
        </w:rPr>
        <w:t>Es erscheint die folgende Ansicht</w:t>
      </w:r>
      <w:r w:rsidR="00C81B01">
        <w:rPr>
          <w:lang w:val="de-CH"/>
        </w:rPr>
        <w:t>:</w:t>
      </w:r>
    </w:p>
    <w:p w14:paraId="188913EB" w14:textId="51C2A6DB" w:rsidR="00594F0F" w:rsidRPr="00C81B01" w:rsidRDefault="00C81B01" w:rsidP="00594F0F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5ECAD827" wp14:editId="6ADA3F7E">
            <wp:extent cx="4639310" cy="129222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376941" w14:textId="02AF0EAB" w:rsidR="00594F0F" w:rsidRPr="00A77D2F" w:rsidRDefault="00594F0F" w:rsidP="00594F0F">
      <w:pPr>
        <w:rPr>
          <w:lang w:val="de-CH"/>
        </w:rPr>
      </w:pPr>
      <w:r w:rsidRPr="00A77D2F">
        <w:rPr>
          <w:lang w:val="de-CH"/>
        </w:rPr>
        <w:t xml:space="preserve">weiter auf </w:t>
      </w:r>
      <w:r w:rsidR="004964E7">
        <w:rPr>
          <w:lang w:val="de-CH"/>
        </w:rPr>
        <w:t>«</w:t>
      </w:r>
      <w:r w:rsidRPr="00A77D2F">
        <w:rPr>
          <w:lang w:val="de-CH"/>
        </w:rPr>
        <w:t>Administration</w:t>
      </w:r>
      <w:r w:rsidR="004964E7">
        <w:rPr>
          <w:lang w:val="de-CH"/>
        </w:rPr>
        <w:t>»</w:t>
      </w:r>
      <w:r w:rsidRPr="00A77D2F">
        <w:rPr>
          <w:lang w:val="de-CH"/>
        </w:rPr>
        <w:t xml:space="preserve"> klicken</w:t>
      </w:r>
    </w:p>
    <w:p w14:paraId="54CDD8B3" w14:textId="3BFD38FE" w:rsidR="00594F0F" w:rsidRPr="00A77D2F" w:rsidRDefault="00C81B01" w:rsidP="00594F0F">
      <w:pPr>
        <w:rPr>
          <w:lang w:val="de-CH"/>
        </w:rPr>
      </w:pPr>
      <w:r>
        <w:rPr>
          <w:noProof/>
          <w:lang w:val="de-CH"/>
        </w:rPr>
        <w:lastRenderedPageBreak/>
        <w:drawing>
          <wp:inline distT="0" distB="0" distL="0" distR="0" wp14:anchorId="6BB61F45" wp14:editId="03F8CD41">
            <wp:extent cx="4647418" cy="16700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17" cy="167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25F660" w14:textId="642949EB" w:rsidR="004964E7" w:rsidRDefault="00594F0F" w:rsidP="00594F0F">
      <w:pPr>
        <w:rPr>
          <w:lang w:val="de-CH"/>
        </w:rPr>
      </w:pPr>
      <w:r w:rsidRPr="00A77D2F">
        <w:rPr>
          <w:lang w:val="de-CH"/>
        </w:rPr>
        <w:t xml:space="preserve">Jetzt </w:t>
      </w:r>
      <w:r w:rsidR="00E569EF">
        <w:rPr>
          <w:lang w:val="de-CH"/>
        </w:rPr>
        <w:t>den Hacken bei «Keep current setup»</w:t>
      </w:r>
      <w:r w:rsidR="007B6AE1">
        <w:rPr>
          <w:lang w:val="de-CH"/>
        </w:rPr>
        <w:t xml:space="preserve"> (oder ähnlich)</w:t>
      </w:r>
      <w:r w:rsidR="00E569EF">
        <w:rPr>
          <w:lang w:val="de-CH"/>
        </w:rPr>
        <w:t xml:space="preserve"> wegnehmen und </w:t>
      </w:r>
      <w:r w:rsidRPr="00A77D2F">
        <w:rPr>
          <w:lang w:val="de-CH"/>
        </w:rPr>
        <w:t>die Firmware anwählen</w:t>
      </w:r>
      <w:r w:rsidR="004964E7">
        <w:rPr>
          <w:lang w:val="de-CH"/>
        </w:rPr>
        <w:t>.</w:t>
      </w:r>
    </w:p>
    <w:p w14:paraId="7DDAB7FE" w14:textId="7378AD49" w:rsidR="004964E7" w:rsidRDefault="004964E7" w:rsidP="00594F0F">
      <w:pPr>
        <w:rPr>
          <w:lang w:val="de-CH"/>
        </w:rPr>
      </w:pPr>
      <w:r>
        <w:rPr>
          <w:lang w:val="de-CH"/>
        </w:rPr>
        <w:t xml:space="preserve">Bezeichnungen der </w:t>
      </w:r>
      <w:r w:rsidR="00594F0F" w:rsidRPr="00A77D2F">
        <w:rPr>
          <w:lang w:val="de-CH"/>
        </w:rPr>
        <w:t>File</w:t>
      </w:r>
      <w:r>
        <w:rPr>
          <w:lang w:val="de-CH"/>
        </w:rPr>
        <w:t>s wie oben besprochen</w:t>
      </w:r>
      <w:r w:rsidR="00BA2540">
        <w:rPr>
          <w:lang w:val="de-CH"/>
        </w:rPr>
        <w:t xml:space="preserve"> (Filename ähnlich «</w:t>
      </w:r>
      <w:r w:rsidR="00BA2540" w:rsidRPr="0065743A">
        <w:rPr>
          <w:lang w:val="de-CH"/>
        </w:rPr>
        <w:t>aredn-3.22.12.0-ar71xx-mikrotik-rb-nor-flash-16M-ac-squashfs-sysupgrade</w:t>
      </w:r>
      <w:r w:rsidR="00BA2540">
        <w:rPr>
          <w:lang w:val="de-CH"/>
        </w:rPr>
        <w:t>.bin»)</w:t>
      </w:r>
      <w:r>
        <w:rPr>
          <w:lang w:val="de-CH"/>
        </w:rPr>
        <w:t>:</w:t>
      </w:r>
    </w:p>
    <w:p w14:paraId="52C611F0" w14:textId="51617914" w:rsidR="004964E7" w:rsidRPr="004964E7" w:rsidRDefault="004964E7" w:rsidP="004964E7">
      <w:pPr>
        <w:rPr>
          <w:color w:val="00B050"/>
          <w:lang w:val="de-CH"/>
        </w:rPr>
      </w:pPr>
      <w:r>
        <w:rPr>
          <w:lang w:val="de-CH"/>
        </w:rPr>
        <w:t xml:space="preserve">Der Filename des Routers hat ein </w:t>
      </w:r>
      <w:r w:rsidRPr="00D019A1">
        <w:rPr>
          <w:b/>
          <w:bCs/>
          <w:lang w:val="de-CH"/>
        </w:rPr>
        <w:t>16M-ac</w:t>
      </w:r>
      <w:r>
        <w:rPr>
          <w:lang w:val="de-CH"/>
        </w:rPr>
        <w:t xml:space="preserve"> in der Bezeichnung.</w:t>
      </w:r>
      <w:r w:rsidR="00BA2540">
        <w:rPr>
          <w:lang w:val="de-CH"/>
        </w:rPr>
        <w:br/>
      </w:r>
      <w:r w:rsidRPr="004964E7">
        <w:rPr>
          <w:color w:val="00B050"/>
          <w:lang w:val="de-CH"/>
        </w:rPr>
        <w:t>Der File</w:t>
      </w:r>
      <w:r w:rsidR="00BA2540">
        <w:rPr>
          <w:color w:val="00B050"/>
          <w:lang w:val="de-CH"/>
        </w:rPr>
        <w:t>name des Spiegels</w:t>
      </w:r>
      <w:r w:rsidRPr="004964E7">
        <w:rPr>
          <w:color w:val="00B050"/>
          <w:lang w:val="de-CH"/>
        </w:rPr>
        <w:t xml:space="preserve"> hat ein </w:t>
      </w:r>
      <w:r w:rsidRPr="004964E7">
        <w:rPr>
          <w:b/>
          <w:bCs/>
          <w:color w:val="00B050"/>
          <w:lang w:val="de-CH"/>
        </w:rPr>
        <w:t>16M ohne ac</w:t>
      </w:r>
      <w:r w:rsidRPr="004964E7">
        <w:rPr>
          <w:color w:val="00B050"/>
          <w:lang w:val="de-CH"/>
        </w:rPr>
        <w:t xml:space="preserve"> in der Bezeichnung.</w:t>
      </w:r>
    </w:p>
    <w:p w14:paraId="759E0F9F" w14:textId="37B5D964" w:rsidR="00594F0F" w:rsidRPr="00A77D2F" w:rsidRDefault="00BA2540" w:rsidP="00594F0F">
      <w:pPr>
        <w:rPr>
          <w:color w:val="000000"/>
          <w:lang w:val="de-CH"/>
        </w:rPr>
      </w:pPr>
      <w:r>
        <w:rPr>
          <w:lang w:val="de-CH"/>
        </w:rPr>
        <w:t>A</w:t>
      </w:r>
      <w:r w:rsidR="00594F0F" w:rsidRPr="00A77D2F">
        <w:rPr>
          <w:color w:val="000000"/>
          <w:lang w:val="de-CH"/>
        </w:rPr>
        <w:t xml:space="preserve">uf </w:t>
      </w:r>
      <w:r w:rsidR="00C81B01">
        <w:rPr>
          <w:color w:val="000000"/>
          <w:lang w:val="de-CH"/>
        </w:rPr>
        <w:t>«U</w:t>
      </w:r>
      <w:r w:rsidR="00594F0F" w:rsidRPr="00A77D2F">
        <w:rPr>
          <w:color w:val="000000"/>
          <w:lang w:val="de-CH"/>
        </w:rPr>
        <w:t>pload</w:t>
      </w:r>
      <w:r w:rsidR="00C81B01">
        <w:rPr>
          <w:color w:val="000000"/>
          <w:lang w:val="de-CH"/>
        </w:rPr>
        <w:t>»</w:t>
      </w:r>
      <w:r w:rsidR="00594F0F" w:rsidRPr="00A77D2F">
        <w:rPr>
          <w:color w:val="000000"/>
          <w:lang w:val="de-CH"/>
        </w:rPr>
        <w:t xml:space="preserve"> klicken.</w:t>
      </w:r>
      <w:r w:rsidR="00C81B01">
        <w:rPr>
          <w:color w:val="000000"/>
          <w:lang w:val="de-CH"/>
        </w:rPr>
        <w:t xml:space="preserve"> </w:t>
      </w:r>
      <w:r w:rsidR="00594F0F" w:rsidRPr="00A77D2F">
        <w:rPr>
          <w:color w:val="000000"/>
          <w:lang w:val="de-CH"/>
        </w:rPr>
        <w:t>Die eigentliche Firmware wird jetzt in d</w:t>
      </w:r>
      <w:r>
        <w:rPr>
          <w:color w:val="000000"/>
          <w:lang w:val="de-CH"/>
        </w:rPr>
        <w:t>as</w:t>
      </w:r>
      <w:r w:rsidR="00594F0F" w:rsidRPr="00A77D2F">
        <w:rPr>
          <w:color w:val="000000"/>
          <w:lang w:val="de-CH"/>
        </w:rPr>
        <w:t xml:space="preserve"> </w:t>
      </w:r>
      <w:r w:rsidR="00502DD8">
        <w:rPr>
          <w:color w:val="000000"/>
          <w:lang w:val="de-CH"/>
        </w:rPr>
        <w:t>Zielgerät</w:t>
      </w:r>
      <w:r w:rsidR="00594F0F" w:rsidRPr="00A77D2F">
        <w:rPr>
          <w:color w:val="000000"/>
          <w:lang w:val="de-CH"/>
        </w:rPr>
        <w:t xml:space="preserve"> geladen. </w:t>
      </w:r>
      <w:r w:rsidR="007B6AE1">
        <w:rPr>
          <w:color w:val="000000"/>
          <w:lang w:val="de-CH"/>
        </w:rPr>
        <w:t>Das Zielgerät bootet dabei mehrmals und es</w:t>
      </w:r>
      <w:r w:rsidR="00594F0F" w:rsidRPr="00A77D2F">
        <w:rPr>
          <w:color w:val="000000"/>
          <w:lang w:val="de-CH"/>
        </w:rPr>
        <w:t xml:space="preserve"> </w:t>
      </w:r>
      <w:r>
        <w:rPr>
          <w:color w:val="000000"/>
          <w:lang w:val="de-CH"/>
        </w:rPr>
        <w:t>dauer</w:t>
      </w:r>
      <w:r w:rsidR="00B07B22">
        <w:rPr>
          <w:color w:val="000000"/>
          <w:lang w:val="de-CH"/>
        </w:rPr>
        <w:t>t</w:t>
      </w:r>
      <w:r w:rsidR="00594F0F" w:rsidRPr="00A77D2F">
        <w:rPr>
          <w:color w:val="000000"/>
          <w:lang w:val="de-CH"/>
        </w:rPr>
        <w:t xml:space="preserve"> ca. 10 Min</w:t>
      </w:r>
      <w:r>
        <w:rPr>
          <w:color w:val="000000"/>
          <w:lang w:val="de-CH"/>
        </w:rPr>
        <w:t>uten</w:t>
      </w:r>
      <w:r w:rsidR="00594F0F" w:rsidRPr="00A77D2F">
        <w:rPr>
          <w:color w:val="000000"/>
          <w:lang w:val="de-CH"/>
        </w:rPr>
        <w:t>.</w:t>
      </w:r>
    </w:p>
    <w:p w14:paraId="402FBE85" w14:textId="3EC4E22A" w:rsidR="00594F0F" w:rsidRPr="00A77D2F" w:rsidRDefault="00594F0F" w:rsidP="00594F0F">
      <w:pPr>
        <w:rPr>
          <w:color w:val="000000"/>
          <w:lang w:val="de-CH"/>
        </w:rPr>
      </w:pPr>
      <w:r w:rsidRPr="00A77D2F">
        <w:rPr>
          <w:color w:val="000000"/>
          <w:lang w:val="de-CH"/>
        </w:rPr>
        <w:t xml:space="preserve">Ist die Software fertig installiert </w:t>
      </w:r>
      <w:r w:rsidR="0065743A">
        <w:rPr>
          <w:color w:val="000000"/>
          <w:lang w:val="de-CH"/>
        </w:rPr>
        <w:t>kann</w:t>
      </w:r>
      <w:r w:rsidRPr="00A77D2F">
        <w:rPr>
          <w:color w:val="000000"/>
          <w:lang w:val="de-CH"/>
        </w:rPr>
        <w:t xml:space="preserve"> vo</w:t>
      </w:r>
      <w:r w:rsidR="00C81B01">
        <w:rPr>
          <w:color w:val="000000"/>
          <w:lang w:val="de-CH"/>
        </w:rPr>
        <w:t>n</w:t>
      </w:r>
      <w:r w:rsidRPr="00A77D2F">
        <w:rPr>
          <w:color w:val="000000"/>
          <w:lang w:val="de-CH"/>
        </w:rPr>
        <w:t xml:space="preserve"> Windows wieder </w:t>
      </w:r>
      <w:r w:rsidR="00C81B01">
        <w:rPr>
          <w:color w:val="000000"/>
          <w:lang w:val="de-CH"/>
        </w:rPr>
        <w:t>ein</w:t>
      </w:r>
      <w:r w:rsidRPr="00A77D2F">
        <w:rPr>
          <w:color w:val="000000"/>
          <w:lang w:val="de-CH"/>
        </w:rPr>
        <w:t xml:space="preserve"> blaues Fenster auf der rechten Seite</w:t>
      </w:r>
      <w:r w:rsidR="00C81B01">
        <w:rPr>
          <w:color w:val="000000"/>
          <w:lang w:val="de-CH"/>
        </w:rPr>
        <w:t xml:space="preserve"> kommen</w:t>
      </w:r>
      <w:r w:rsidRPr="00A77D2F">
        <w:rPr>
          <w:color w:val="000000"/>
          <w:lang w:val="de-CH"/>
        </w:rPr>
        <w:t>.</w:t>
      </w:r>
    </w:p>
    <w:p w14:paraId="0A17249B" w14:textId="77777777" w:rsidR="007B6AE1" w:rsidRDefault="007B6AE1" w:rsidP="007B6AE1">
      <w:pPr>
        <w:pStyle w:val="berschrift2"/>
        <w:rPr>
          <w:lang w:val="de-CH"/>
        </w:rPr>
      </w:pPr>
      <w:r>
        <w:rPr>
          <w:lang w:val="de-CH"/>
        </w:rPr>
        <w:t>AREDN konfigurieren</w:t>
      </w:r>
    </w:p>
    <w:p w14:paraId="66DA7C42" w14:textId="7ABEF057" w:rsidR="00594F0F" w:rsidRPr="0065743A" w:rsidRDefault="00594F0F" w:rsidP="00594F0F">
      <w:pPr>
        <w:rPr>
          <w:rStyle w:val="Hyperlink"/>
          <w:lang w:val="de-DE"/>
        </w:rPr>
      </w:pPr>
      <w:r w:rsidRPr="00A77D2F">
        <w:rPr>
          <w:color w:val="000000"/>
          <w:lang w:val="de-CH"/>
        </w:rPr>
        <w:t>Danach Browser öffnen und folgende Zeile eingeben</w:t>
      </w:r>
      <w:r w:rsidR="00BA2540">
        <w:rPr>
          <w:color w:val="000000"/>
          <w:lang w:val="de-CH"/>
        </w:rPr>
        <w:t xml:space="preserve"> </w:t>
      </w:r>
      <w:r w:rsidR="0065743A">
        <w:rPr>
          <w:rStyle w:val="Internetverknpfung"/>
          <w:color w:val="000000"/>
          <w:lang w:val="de-DE"/>
        </w:rPr>
        <w:fldChar w:fldCharType="begin"/>
      </w:r>
      <w:r w:rsidR="0065743A">
        <w:rPr>
          <w:rStyle w:val="Internetverknpfung"/>
          <w:color w:val="000000"/>
          <w:lang w:val="de-DE"/>
        </w:rPr>
        <w:instrText xml:space="preserve"> HYPERLINK "http://localnode.local.mesh:8080/" </w:instrText>
      </w:r>
      <w:r w:rsidR="0065743A">
        <w:rPr>
          <w:rStyle w:val="Internetverknpfung"/>
          <w:color w:val="000000"/>
          <w:lang w:val="de-DE"/>
        </w:rPr>
      </w:r>
      <w:r w:rsidR="0065743A">
        <w:rPr>
          <w:rStyle w:val="Internetverknpfung"/>
          <w:color w:val="000000"/>
          <w:lang w:val="de-DE"/>
        </w:rPr>
        <w:fldChar w:fldCharType="separate"/>
      </w:r>
      <w:r w:rsidRPr="0065743A">
        <w:rPr>
          <w:rStyle w:val="Hyperlink"/>
          <w:lang w:val="de-DE"/>
        </w:rPr>
        <w:t>http://localnode.local.mesh:8080</w:t>
      </w:r>
      <w:r w:rsidR="0065743A" w:rsidRPr="0065743A">
        <w:rPr>
          <w:rStyle w:val="Hyperlink"/>
          <w:lang w:val="de-DE"/>
        </w:rPr>
        <w:t xml:space="preserve"> </w:t>
      </w:r>
      <w:r w:rsidR="0065743A" w:rsidRPr="0065743A">
        <w:rPr>
          <w:rStyle w:val="Internetverknpfung"/>
          <w:color w:val="000000"/>
          <w:u w:val="none"/>
          <w:lang w:val="de-DE"/>
        </w:rPr>
        <w:t>(oder 192.168.1.1)</w:t>
      </w:r>
    </w:p>
    <w:p w14:paraId="2E28FB59" w14:textId="79F0B94F" w:rsidR="00BA2540" w:rsidRPr="00BA2540" w:rsidRDefault="0065743A" w:rsidP="00594F0F">
      <w:pPr>
        <w:rPr>
          <w:rStyle w:val="Internetverknpfung"/>
          <w:b/>
          <w:bCs/>
          <w:color w:val="000000"/>
          <w:u w:val="none"/>
          <w:lang w:val="de-DE"/>
        </w:rPr>
      </w:pPr>
      <w:r>
        <w:rPr>
          <w:rStyle w:val="Internetverknpfung"/>
          <w:color w:val="000000"/>
          <w:lang w:val="de-DE"/>
        </w:rPr>
        <w:fldChar w:fldCharType="end"/>
      </w:r>
      <w:r w:rsidR="00BA2540" w:rsidRPr="00BA2540">
        <w:rPr>
          <w:rStyle w:val="Internetverknpfung"/>
          <w:color w:val="000000"/>
          <w:u w:val="none"/>
          <w:lang w:val="de-DE"/>
        </w:rPr>
        <w:t xml:space="preserve">Wenn keine Antwort kommt ist der Prozess noch nicht abgeschlossen. Immer wieder probieren. </w:t>
      </w:r>
      <w:r w:rsidR="00BA2540" w:rsidRPr="00BA2540">
        <w:rPr>
          <w:rStyle w:val="Internetverknpfung"/>
          <w:b/>
          <w:bCs/>
          <w:color w:val="000000"/>
          <w:u w:val="none"/>
          <w:lang w:val="de-DE"/>
        </w:rPr>
        <w:t>Ist nach 15 Minuten immer noch keine Verbindung möglich, zurück zum Start und neu beginnen</w:t>
      </w:r>
      <w:r w:rsidR="007B6AE1">
        <w:rPr>
          <w:rStyle w:val="Internetverknpfung"/>
          <w:b/>
          <w:bCs/>
          <w:color w:val="000000"/>
          <w:u w:val="none"/>
          <w:lang w:val="de-DE"/>
        </w:rPr>
        <w:t>.</w:t>
      </w:r>
    </w:p>
    <w:p w14:paraId="7400E800" w14:textId="23021019" w:rsidR="0065743A" w:rsidRDefault="00BA2540" w:rsidP="00594F0F">
      <w:pPr>
        <w:rPr>
          <w:color w:val="000000"/>
          <w:lang w:val="de-CH"/>
        </w:rPr>
      </w:pPr>
      <w:r>
        <w:rPr>
          <w:color w:val="000000"/>
          <w:lang w:val="de-DE"/>
        </w:rPr>
        <w:t>In dieser Maske</w:t>
      </w:r>
      <w:r>
        <w:rPr>
          <w:color w:val="000000"/>
          <w:lang w:val="de-CH"/>
        </w:rPr>
        <w:t xml:space="preserve"> können unter «Basic </w:t>
      </w:r>
      <w:r w:rsidR="00594F0F" w:rsidRPr="00A77D2F">
        <w:rPr>
          <w:color w:val="000000"/>
          <w:lang w:val="de-CH"/>
        </w:rPr>
        <w:t>Setup</w:t>
      </w:r>
      <w:r>
        <w:rPr>
          <w:color w:val="000000"/>
          <w:lang w:val="de-CH"/>
        </w:rPr>
        <w:t>»</w:t>
      </w:r>
      <w:r w:rsidR="00594F0F" w:rsidRPr="00A77D2F">
        <w:rPr>
          <w:color w:val="000000"/>
          <w:lang w:val="de-CH"/>
        </w:rPr>
        <w:t xml:space="preserve"> </w:t>
      </w:r>
      <w:r>
        <w:rPr>
          <w:color w:val="000000"/>
          <w:lang w:val="de-CH"/>
        </w:rPr>
        <w:t xml:space="preserve">die notwendigen </w:t>
      </w:r>
      <w:r w:rsidR="00594F0F" w:rsidRPr="00A77D2F">
        <w:rPr>
          <w:color w:val="000000"/>
          <w:lang w:val="de-CH"/>
        </w:rPr>
        <w:t>Einstellungen vorgenommen werden.</w:t>
      </w:r>
    </w:p>
    <w:p w14:paraId="70F45C60" w14:textId="60EF2C31" w:rsidR="0065743A" w:rsidRDefault="00594F0F" w:rsidP="00BA2540">
      <w:pPr>
        <w:pStyle w:val="Code"/>
      </w:pPr>
      <w:r w:rsidRPr="00A77D2F">
        <w:t>User: root</w:t>
      </w:r>
    </w:p>
    <w:p w14:paraId="7770F2F7" w14:textId="2828DF42" w:rsidR="00594F0F" w:rsidRDefault="0065743A" w:rsidP="00BA2540">
      <w:pPr>
        <w:pStyle w:val="Code"/>
      </w:pPr>
      <w:r>
        <w:t>P</w:t>
      </w:r>
      <w:r w:rsidR="00594F0F" w:rsidRPr="00A77D2F">
        <w:t>asswor</w:t>
      </w:r>
      <w:r>
        <w:t>t</w:t>
      </w:r>
      <w:r w:rsidR="00594F0F" w:rsidRPr="00A77D2F">
        <w:t>: hsmm</w:t>
      </w:r>
    </w:p>
    <w:p w14:paraId="4309BB6C" w14:textId="77777777" w:rsidR="00BA2540" w:rsidRDefault="00BA2540" w:rsidP="00BA2540"/>
    <w:p w14:paraId="4257BD24" w14:textId="245B247F" w:rsidR="0065743A" w:rsidRPr="00A77D2F" w:rsidRDefault="007C3F11" w:rsidP="00594F0F">
      <w:pPr>
        <w:rPr>
          <w:color w:val="000000"/>
          <w:lang w:val="de-CH"/>
        </w:rPr>
      </w:pPr>
      <w:r>
        <w:rPr>
          <w:noProof/>
        </w:rPr>
        <w:lastRenderedPageBreak/>
        <w:drawing>
          <wp:inline distT="0" distB="0" distL="0" distR="0" wp14:anchorId="5793DA67" wp14:editId="31E43272">
            <wp:extent cx="5943600" cy="54203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DBFE" w14:textId="77777777" w:rsidR="007C3F11" w:rsidRDefault="00594F0F" w:rsidP="0065743A">
      <w:pPr>
        <w:pStyle w:val="Listenabsatz"/>
        <w:numPr>
          <w:ilvl w:val="0"/>
          <w:numId w:val="2"/>
        </w:numPr>
        <w:rPr>
          <w:color w:val="000000"/>
          <w:lang w:val="de-CH"/>
        </w:rPr>
      </w:pPr>
      <w:r w:rsidRPr="007C3F11">
        <w:rPr>
          <w:color w:val="000000"/>
          <w:lang w:val="de-CH"/>
        </w:rPr>
        <w:t xml:space="preserve">Ein neues Passwort muss vor dem ersten Speichern gesetzt werden, sonst werden die </w:t>
      </w:r>
      <w:r w:rsidR="0065743A" w:rsidRPr="007C3F11">
        <w:rPr>
          <w:color w:val="000000"/>
          <w:lang w:val="de-CH"/>
        </w:rPr>
        <w:t>Ä</w:t>
      </w:r>
      <w:r w:rsidRPr="007C3F11">
        <w:rPr>
          <w:color w:val="000000"/>
          <w:lang w:val="de-CH"/>
        </w:rPr>
        <w:t>nderungen nicht gespeichert.</w:t>
      </w:r>
    </w:p>
    <w:p w14:paraId="392C88E2" w14:textId="26490C0D" w:rsidR="007C3F11" w:rsidRDefault="0065743A" w:rsidP="0065743A">
      <w:pPr>
        <w:pStyle w:val="Listenabsatz"/>
        <w:numPr>
          <w:ilvl w:val="0"/>
          <w:numId w:val="2"/>
        </w:numPr>
        <w:rPr>
          <w:color w:val="000000"/>
          <w:lang w:val="de-CH"/>
        </w:rPr>
      </w:pPr>
      <w:r w:rsidRPr="007C3F11">
        <w:rPr>
          <w:color w:val="000000"/>
          <w:lang w:val="de-CH"/>
        </w:rPr>
        <w:t xml:space="preserve">Bei </w:t>
      </w:r>
      <w:r w:rsidR="0088369E" w:rsidRPr="007C3F11">
        <w:rPr>
          <w:color w:val="000000"/>
          <w:lang w:val="de-CH"/>
        </w:rPr>
        <w:t>Node Name</w:t>
      </w:r>
      <w:r w:rsidRPr="007C3F11">
        <w:rPr>
          <w:color w:val="000000"/>
          <w:lang w:val="de-CH"/>
        </w:rPr>
        <w:t xml:space="preserve"> bitte euer Rufzeichen eingeben und eine ergänzende Bezeichnung</w:t>
      </w:r>
    </w:p>
    <w:p w14:paraId="5B601933" w14:textId="755A1084" w:rsidR="00AA0A9F" w:rsidRPr="00AA0A9F" w:rsidRDefault="00AA0A9F" w:rsidP="00AA0A9F">
      <w:pPr>
        <w:rPr>
          <w:color w:val="000000"/>
          <w:lang w:val="de-CH"/>
        </w:rPr>
      </w:pPr>
      <w:r>
        <w:rPr>
          <w:color w:val="000000"/>
          <w:lang w:val="de-CH"/>
        </w:rPr>
        <w:t>Nur auf dem hap Router:</w:t>
      </w:r>
    </w:p>
    <w:p w14:paraId="068C628E" w14:textId="7B91E940" w:rsidR="0088369E" w:rsidRDefault="0088369E" w:rsidP="0065743A">
      <w:pPr>
        <w:pStyle w:val="Listenabsatz"/>
        <w:numPr>
          <w:ilvl w:val="0"/>
          <w:numId w:val="2"/>
        </w:numPr>
        <w:rPr>
          <w:color w:val="000000"/>
          <w:lang w:val="de-CH"/>
        </w:rPr>
      </w:pPr>
      <w:r w:rsidRPr="007C3F11">
        <w:rPr>
          <w:color w:val="000000"/>
          <w:lang w:val="de-CH"/>
        </w:rPr>
        <w:t xml:space="preserve">Bei SSID ebenfalls euer Rufzeichen eingeben und ein Passwort setzten. Merkt euch diesen </w:t>
      </w:r>
      <w:r w:rsidR="00BA2540" w:rsidRPr="007C3F11">
        <w:rPr>
          <w:color w:val="000000"/>
          <w:lang w:val="de-CH"/>
        </w:rPr>
        <w:t>SSID-</w:t>
      </w:r>
      <w:r w:rsidRPr="007C3F11">
        <w:rPr>
          <w:color w:val="000000"/>
          <w:lang w:val="de-CH"/>
        </w:rPr>
        <w:t>Namen</w:t>
      </w:r>
      <w:r w:rsidR="00BA2540" w:rsidRPr="007C3F11">
        <w:rPr>
          <w:color w:val="000000"/>
          <w:lang w:val="de-CH"/>
        </w:rPr>
        <w:t xml:space="preserve"> und das Passwort</w:t>
      </w:r>
      <w:r w:rsidR="00AA0A9F">
        <w:rPr>
          <w:color w:val="000000"/>
          <w:lang w:val="de-CH"/>
        </w:rPr>
        <w:t>, ihr braucht es nachher zum Verbinden des WLAN</w:t>
      </w:r>
      <w:r w:rsidRPr="007C3F11">
        <w:rPr>
          <w:color w:val="000000"/>
          <w:lang w:val="de-CH"/>
        </w:rPr>
        <w:t xml:space="preserve">. </w:t>
      </w:r>
      <w:r w:rsidR="00AA0A9F">
        <w:rPr>
          <w:color w:val="000000"/>
          <w:lang w:val="de-CH"/>
        </w:rPr>
        <w:t>«</w:t>
      </w:r>
      <w:r w:rsidRPr="007C3F11">
        <w:rPr>
          <w:color w:val="000000"/>
          <w:lang w:val="de-CH"/>
        </w:rPr>
        <w:t>LAN Access Point</w:t>
      </w:r>
      <w:r w:rsidR="00AA0A9F">
        <w:rPr>
          <w:color w:val="000000"/>
          <w:lang w:val="de-CH"/>
        </w:rPr>
        <w:t>»</w:t>
      </w:r>
      <w:r w:rsidRPr="007C3F11">
        <w:rPr>
          <w:color w:val="000000"/>
          <w:lang w:val="de-CH"/>
        </w:rPr>
        <w:t xml:space="preserve"> einschalten.</w:t>
      </w:r>
    </w:p>
    <w:p w14:paraId="2730AC89" w14:textId="3D69CDEE" w:rsidR="007C3F11" w:rsidRPr="007C3F11" w:rsidRDefault="007C3F11" w:rsidP="0065743A">
      <w:pPr>
        <w:pStyle w:val="Listenabsatz"/>
        <w:numPr>
          <w:ilvl w:val="0"/>
          <w:numId w:val="2"/>
        </w:numPr>
        <w:rPr>
          <w:color w:val="000000"/>
          <w:lang w:val="de-CH"/>
        </w:rPr>
      </w:pPr>
      <w:r>
        <w:rPr>
          <w:color w:val="000000"/>
          <w:lang w:val="de-CH"/>
        </w:rPr>
        <w:t>«Optional Settings</w:t>
      </w:r>
      <w:r w:rsidR="00B07B22">
        <w:rPr>
          <w:color w:val="000000"/>
          <w:lang w:val="de-CH"/>
        </w:rPr>
        <w:t>»</w:t>
      </w:r>
      <w:r>
        <w:rPr>
          <w:color w:val="000000"/>
          <w:lang w:val="de-CH"/>
        </w:rPr>
        <w:t xml:space="preserve"> ausfüllen</w:t>
      </w:r>
    </w:p>
    <w:p w14:paraId="38CA7ED8" w14:textId="7BD9B75E" w:rsidR="00236FFF" w:rsidRPr="00236FFF" w:rsidRDefault="00236FFF" w:rsidP="0065743A">
      <w:pPr>
        <w:rPr>
          <w:color w:val="000000"/>
          <w:lang w:val="de-CH"/>
        </w:rPr>
      </w:pPr>
      <w:r w:rsidRPr="00236FFF">
        <w:rPr>
          <w:color w:val="000000"/>
          <w:lang w:val="de-CH"/>
        </w:rPr>
        <w:t>Danach das Zielgerät rebooten.</w:t>
      </w:r>
    </w:p>
    <w:p w14:paraId="5A683C38" w14:textId="6C100C7F" w:rsidR="00AA0A9F" w:rsidRDefault="00AA0A9F" w:rsidP="00AA0A9F">
      <w:pPr>
        <w:pStyle w:val="berschrift2"/>
        <w:rPr>
          <w:lang w:val="de-CH"/>
        </w:rPr>
      </w:pPr>
      <w:r>
        <w:rPr>
          <w:lang w:val="de-CH"/>
        </w:rPr>
        <w:t>Tunnel zum AREDN Netz einstellen (ist nur nötig, wenn ihr euch via Internet Tunnel verbindet)</w:t>
      </w:r>
    </w:p>
    <w:p w14:paraId="2BC5970E" w14:textId="77777777" w:rsidR="00AA0A9F" w:rsidRDefault="00AA0A9F" w:rsidP="0065743A">
      <w:pPr>
        <w:rPr>
          <w:color w:val="000000"/>
          <w:lang w:val="de-CH"/>
        </w:rPr>
      </w:pPr>
      <w:r>
        <w:rPr>
          <w:color w:val="000000"/>
          <w:lang w:val="de-CH"/>
        </w:rPr>
        <w:t>Dieses Kapitel gilt nur für den hap Router.</w:t>
      </w:r>
    </w:p>
    <w:p w14:paraId="51BC697E" w14:textId="5008BE99" w:rsidR="00773F98" w:rsidRDefault="00773F98" w:rsidP="0065743A">
      <w:pPr>
        <w:rPr>
          <w:color w:val="000000"/>
          <w:lang w:val="de-CH"/>
        </w:rPr>
      </w:pPr>
      <w:r>
        <w:rPr>
          <w:color w:val="000000"/>
          <w:lang w:val="de-CH"/>
        </w:rPr>
        <w:t>Port 1 (Internet) mit dem Internet verbinden.</w:t>
      </w:r>
    </w:p>
    <w:p w14:paraId="1562E531" w14:textId="61F366D2" w:rsidR="0065743A" w:rsidRDefault="0088369E" w:rsidP="0065743A">
      <w:pPr>
        <w:rPr>
          <w:color w:val="000000"/>
          <w:lang w:val="de-CH"/>
        </w:rPr>
      </w:pPr>
      <w:r>
        <w:rPr>
          <w:color w:val="000000"/>
          <w:lang w:val="de-CH"/>
        </w:rPr>
        <w:lastRenderedPageBreak/>
        <w:t>Ab j</w:t>
      </w:r>
      <w:r w:rsidR="0065743A">
        <w:rPr>
          <w:color w:val="000000"/>
          <w:lang w:val="de-CH"/>
        </w:rPr>
        <w:t xml:space="preserve">etzt könnt ihr </w:t>
      </w:r>
      <w:r>
        <w:rPr>
          <w:color w:val="000000"/>
          <w:lang w:val="de-CH"/>
        </w:rPr>
        <w:t xml:space="preserve">via Wi-Fi von eurem PC auf den Router zugreifen indem ihr </w:t>
      </w:r>
      <w:r w:rsidR="00AA0A9F">
        <w:rPr>
          <w:color w:val="000000"/>
          <w:lang w:val="de-CH"/>
        </w:rPr>
        <w:t xml:space="preserve">das richtige WLAN sucht und </w:t>
      </w:r>
      <w:r>
        <w:rPr>
          <w:color w:val="000000"/>
          <w:lang w:val="de-CH"/>
        </w:rPr>
        <w:t>eu</w:t>
      </w:r>
      <w:r w:rsidR="00AA0A9F">
        <w:rPr>
          <w:color w:val="000000"/>
          <w:lang w:val="de-CH"/>
        </w:rPr>
        <w:t>ren PC</w:t>
      </w:r>
      <w:r>
        <w:rPr>
          <w:color w:val="000000"/>
          <w:lang w:val="de-CH"/>
        </w:rPr>
        <w:t xml:space="preserve"> mit </w:t>
      </w:r>
      <w:r w:rsidR="00AA0A9F">
        <w:rPr>
          <w:color w:val="000000"/>
          <w:lang w:val="de-CH"/>
        </w:rPr>
        <w:t>dem Router v</w:t>
      </w:r>
      <w:r>
        <w:rPr>
          <w:color w:val="000000"/>
          <w:lang w:val="de-CH"/>
        </w:rPr>
        <w:t>erbindet</w:t>
      </w:r>
    </w:p>
    <w:p w14:paraId="7D520F3A" w14:textId="534C1219" w:rsidR="00236FFF" w:rsidRDefault="00BA2540" w:rsidP="00594F0F">
      <w:pPr>
        <w:rPr>
          <w:color w:val="000000"/>
          <w:lang w:val="de-CH"/>
        </w:rPr>
      </w:pPr>
      <w:r w:rsidRPr="00BA2540">
        <w:rPr>
          <w:noProof/>
          <w:color w:val="000000"/>
          <w:lang w:val="de-CH"/>
        </w:rPr>
        <w:drawing>
          <wp:inline distT="0" distB="0" distL="0" distR="0" wp14:anchorId="285F3727" wp14:editId="395A5735">
            <wp:extent cx="1787795" cy="28575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2825" cy="28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C9F5" w14:textId="21386167" w:rsidR="00EC288D" w:rsidRPr="00AA0A9F" w:rsidRDefault="00EC288D" w:rsidP="00502DD8">
      <w:pPr>
        <w:rPr>
          <w:lang w:val="de-CH"/>
        </w:rPr>
      </w:pPr>
      <w:r w:rsidRPr="00EC288D">
        <w:rPr>
          <w:lang w:val="de-CH"/>
        </w:rPr>
        <w:t xml:space="preserve">Es gibt zwei Tunnelserver. </w:t>
      </w:r>
      <w:r w:rsidR="00AA0A9F">
        <w:rPr>
          <w:lang w:val="de-CH"/>
        </w:rPr>
        <w:t xml:space="preserve">Die nächsten Bilder sind Screenshots dieser Tunnelserver und sie müssen auf eurem Router </w:t>
      </w:r>
      <w:r w:rsidR="00AA0A9F" w:rsidRPr="00AA0A9F">
        <w:rPr>
          <w:u w:val="single"/>
          <w:lang w:val="de-CH"/>
        </w:rPr>
        <w:t>nicht</w:t>
      </w:r>
      <w:r w:rsidR="00AA0A9F">
        <w:rPr>
          <w:lang w:val="de-CH"/>
        </w:rPr>
        <w:t xml:space="preserve"> eingestellt werden.</w:t>
      </w:r>
    </w:p>
    <w:p w14:paraId="1609C2BC" w14:textId="0C0F6302" w:rsidR="00AA0A9F" w:rsidRPr="00AA0A9F" w:rsidRDefault="00AA0A9F" w:rsidP="00AA0A9F">
      <w:pPr>
        <w:rPr>
          <w:lang w:val="de-CH"/>
        </w:rPr>
      </w:pPr>
      <w:r w:rsidRPr="00AA0A9F">
        <w:rPr>
          <w:lang w:val="de-CH"/>
        </w:rPr>
        <w:t>Merkt euch, auf welchem Server eure Rufzeichen eingestellt ist (</w:t>
      </w:r>
      <w:r w:rsidRPr="00AA0A9F">
        <w:rPr>
          <w:lang w:val="de-CH"/>
        </w:rPr>
        <w:t>aredn-access.hb9.space oder aredn-access2.hb9.space</w:t>
      </w:r>
      <w:r w:rsidRPr="00AA0A9F">
        <w:rPr>
          <w:lang w:val="de-CH"/>
        </w:rPr>
        <w:t>)</w:t>
      </w:r>
      <w:r>
        <w:rPr>
          <w:lang w:val="de-CH"/>
        </w:rPr>
        <w:t>. Ausserdem braucht ihr die Adresse «Net» Adresse eures Rufzeichens.</w:t>
      </w:r>
    </w:p>
    <w:p w14:paraId="3D4148B7" w14:textId="32429ACC" w:rsidR="00EC288D" w:rsidRPr="00B07B22" w:rsidRDefault="00EC288D" w:rsidP="00EC288D">
      <w:r>
        <w:rPr>
          <w:noProof/>
        </w:rPr>
        <w:lastRenderedPageBreak/>
        <w:drawing>
          <wp:inline distT="0" distB="0" distL="0" distR="0" wp14:anchorId="755B0D2D" wp14:editId="5B06D735">
            <wp:extent cx="5943600" cy="47561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8762"/>
                    <a:stretch/>
                  </pic:blipFill>
                  <pic:spPr bwMode="auto"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9A530" w14:textId="78D1178F" w:rsidR="007C3F11" w:rsidRDefault="00EC288D">
      <w:pPr>
        <w:rPr>
          <w:lang w:val="de-CH"/>
        </w:rPr>
      </w:pPr>
      <w:r>
        <w:rPr>
          <w:noProof/>
        </w:rPr>
        <w:lastRenderedPageBreak/>
        <w:drawing>
          <wp:inline distT="0" distB="0" distL="0" distR="0" wp14:anchorId="0881D2D2" wp14:editId="10914A64">
            <wp:extent cx="5943600" cy="453961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8ECA" w14:textId="464505F4" w:rsidR="00AA0A9F" w:rsidRDefault="00AA0A9F" w:rsidP="00AA0A9F">
      <w:pPr>
        <w:rPr>
          <w:lang w:val="de-CH"/>
        </w:rPr>
      </w:pPr>
      <w:r w:rsidRPr="00AA0A9F">
        <w:rPr>
          <w:lang w:val="de-CH"/>
        </w:rPr>
        <w:t xml:space="preserve">Fülle </w:t>
      </w:r>
      <w:r w:rsidRPr="00AA0A9F">
        <w:rPr>
          <w:lang w:val="de-CH"/>
        </w:rPr>
        <w:t xml:space="preserve">jetzt </w:t>
      </w:r>
      <w:r w:rsidRPr="00AA0A9F">
        <w:rPr>
          <w:lang w:val="de-CH"/>
        </w:rPr>
        <w:t>den Servernamen</w:t>
      </w:r>
      <w:r w:rsidR="006349F1">
        <w:rPr>
          <w:lang w:val="de-CH"/>
        </w:rPr>
        <w:t xml:space="preserve"> von oben</w:t>
      </w:r>
      <w:r w:rsidRPr="00AA0A9F">
        <w:rPr>
          <w:lang w:val="de-CH"/>
        </w:rPr>
        <w:t>, das Passwort</w:t>
      </w:r>
      <w:r w:rsidRPr="00AA0A9F">
        <w:rPr>
          <w:lang w:val="de-CH"/>
        </w:rPr>
        <w:t xml:space="preserve"> ( </w:t>
      </w:r>
      <w:r w:rsidRPr="00AA0A9F">
        <w:rPr>
          <w:lang w:val="de-CH"/>
        </w:rPr>
        <w:t>baSel3845laNd</w:t>
      </w:r>
      <w:r w:rsidRPr="00AA0A9F">
        <w:rPr>
          <w:lang w:val="de-CH"/>
        </w:rPr>
        <w:t xml:space="preserve"> ), </w:t>
      </w:r>
      <w:r>
        <w:rPr>
          <w:lang w:val="de-CH"/>
        </w:rPr>
        <w:t>und d</w:t>
      </w:r>
      <w:r w:rsidR="006349F1">
        <w:rPr>
          <w:lang w:val="de-CH"/>
        </w:rPr>
        <w:t>ie</w:t>
      </w:r>
      <w:r>
        <w:rPr>
          <w:lang w:val="de-CH"/>
        </w:rPr>
        <w:t xml:space="preserve"> Netzwerkadresse</w:t>
      </w:r>
      <w:r w:rsidR="006349F1">
        <w:rPr>
          <w:lang w:val="de-CH"/>
        </w:rPr>
        <w:t xml:space="preserve"> deines Rufzeichens</w:t>
      </w:r>
      <w:r>
        <w:rPr>
          <w:lang w:val="de-CH"/>
        </w:rPr>
        <w:t xml:space="preserve"> ein (enable nicht vergessen). </w:t>
      </w:r>
    </w:p>
    <w:p w14:paraId="7F7081D2" w14:textId="06893643" w:rsidR="00AA0A9F" w:rsidRPr="00EC288D" w:rsidRDefault="00AA0A9F" w:rsidP="00AA0A9F">
      <w:pPr>
        <w:rPr>
          <w:lang w:val="de-CH"/>
        </w:rPr>
      </w:pPr>
      <w:r>
        <w:rPr>
          <w:noProof/>
        </w:rPr>
        <w:drawing>
          <wp:inline distT="0" distB="0" distL="0" distR="0" wp14:anchorId="1A315B0A" wp14:editId="727E4AF3">
            <wp:extent cx="5943600" cy="242316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65BA" w14:textId="77777777" w:rsidR="006349F1" w:rsidRPr="00AA0A9F" w:rsidRDefault="006349F1" w:rsidP="006349F1">
      <w:pPr>
        <w:rPr>
          <w:lang w:val="de-CH"/>
        </w:rPr>
      </w:pPr>
      <w:r w:rsidRPr="00AA0A9F">
        <w:rPr>
          <w:lang w:val="de-CH"/>
        </w:rPr>
        <w:t>«Save changes</w:t>
      </w:r>
      <w:r>
        <w:rPr>
          <w:lang w:val="de-CH"/>
        </w:rPr>
        <w:t>»</w:t>
      </w:r>
      <w:r w:rsidRPr="00AA0A9F">
        <w:rPr>
          <w:lang w:val="de-CH"/>
        </w:rPr>
        <w:t xml:space="preserve"> drücken.</w:t>
      </w:r>
    </w:p>
    <w:p w14:paraId="6AF88992" w14:textId="10B53F2E" w:rsidR="00EC288D" w:rsidRDefault="00EC288D" w:rsidP="00EC288D">
      <w:pPr>
        <w:rPr>
          <w:lang w:val="de-CH"/>
        </w:rPr>
      </w:pPr>
      <w:r>
        <w:rPr>
          <w:lang w:val="de-CH"/>
        </w:rPr>
        <w:t>Nach kurzer Zeit sollte dein Tunnel aktiv sein</w:t>
      </w:r>
      <w:r w:rsidR="006349F1">
        <w:rPr>
          <w:lang w:val="de-CH"/>
        </w:rPr>
        <w:t xml:space="preserve"> (Wolke mit Pfeil).</w:t>
      </w:r>
    </w:p>
    <w:p w14:paraId="4A5CFE0A" w14:textId="49F9C31C" w:rsidR="00EC288D" w:rsidRDefault="00EC288D" w:rsidP="00EC288D">
      <w:pPr>
        <w:rPr>
          <w:lang w:val="de-CH"/>
        </w:rPr>
      </w:pPr>
      <w:r>
        <w:rPr>
          <w:lang w:val="de-CH"/>
        </w:rPr>
        <w:lastRenderedPageBreak/>
        <w:t>Nun bist du mit dem AREDN Netz verbunden. Gehe auf «Node-Status» / «Mesh Status» und geniesse den Erfolg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4D8DFF61" wp14:editId="4262FD70">
            <wp:extent cx="6202374" cy="47942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0259" cy="48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F3CC" w14:textId="641D7241" w:rsidR="009E32C3" w:rsidRDefault="009E32C3" w:rsidP="00EC288D">
      <w:pPr>
        <w:rPr>
          <w:lang w:val="de-CH"/>
        </w:rPr>
      </w:pPr>
      <w:r>
        <w:rPr>
          <w:lang w:val="de-CH"/>
        </w:rPr>
        <w:t xml:space="preserve">Schreib dir die </w:t>
      </w:r>
      <w:r w:rsidR="006349F1">
        <w:rPr>
          <w:lang w:val="de-CH"/>
        </w:rPr>
        <w:t>L</w:t>
      </w:r>
      <w:r>
        <w:rPr>
          <w:lang w:val="de-CH"/>
        </w:rPr>
        <w:t>AN Adresse auf:</w:t>
      </w:r>
    </w:p>
    <w:p w14:paraId="49DD567A" w14:textId="5EC1FEBA" w:rsidR="009E32C3" w:rsidRPr="00B07B22" w:rsidRDefault="006349F1" w:rsidP="00EC288D">
      <w:pPr>
        <w:rPr>
          <w:lang w:val="de-CH"/>
        </w:rPr>
      </w:pPr>
      <w:r>
        <w:rPr>
          <w:noProof/>
        </w:rPr>
        <w:drawing>
          <wp:inline distT="0" distB="0" distL="0" distR="0" wp14:anchorId="535609C0" wp14:editId="22B4DA8C">
            <wp:extent cx="5731510" cy="303657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7D96" w14:textId="5DEEF505" w:rsidR="009E32C3" w:rsidRDefault="009E32C3" w:rsidP="0012369F">
      <w:pPr>
        <w:pStyle w:val="berschrift1"/>
        <w:rPr>
          <w:lang w:val="de-CH"/>
        </w:rPr>
      </w:pPr>
      <w:r>
        <w:rPr>
          <w:lang w:val="de-CH"/>
        </w:rPr>
        <w:lastRenderedPageBreak/>
        <w:t>Einrichten des Telefonbuchs</w:t>
      </w:r>
    </w:p>
    <w:p w14:paraId="342AC39F" w14:textId="2FFB11E2" w:rsidR="006349F1" w:rsidRPr="006349F1" w:rsidRDefault="006349F1" w:rsidP="009E32C3">
      <w:pPr>
        <w:rPr>
          <w:lang w:val="de-CH"/>
        </w:rPr>
      </w:pPr>
      <w:r w:rsidRPr="006349F1">
        <w:rPr>
          <w:lang w:val="de-CH"/>
        </w:rPr>
        <w:t>Lade MobaXterm (portable Version) herunter und</w:t>
      </w:r>
      <w:r>
        <w:rPr>
          <w:lang w:val="de-CH"/>
        </w:rPr>
        <w:t xml:space="preserve"> entzippe es in ein Verzeichnis (ist schon im Folder vorhanden)</w:t>
      </w:r>
    </w:p>
    <w:p w14:paraId="383A87D9" w14:textId="58B50918" w:rsidR="009E32C3" w:rsidRDefault="009E32C3" w:rsidP="009E32C3">
      <w:pPr>
        <w:rPr>
          <w:lang w:val="de-CH"/>
        </w:rPr>
      </w:pPr>
      <w:r w:rsidRPr="009E32C3">
        <w:rPr>
          <w:lang w:val="de-CH"/>
        </w:rPr>
        <w:t>Starte MobaXterm (im entsprechenden V</w:t>
      </w:r>
      <w:r>
        <w:rPr>
          <w:lang w:val="de-CH"/>
        </w:rPr>
        <w:t>erzeichnis)</w:t>
      </w:r>
    </w:p>
    <w:p w14:paraId="7C549A0E" w14:textId="1E6BA0F8" w:rsidR="009E32C3" w:rsidRDefault="009E32C3" w:rsidP="009E32C3">
      <w:pPr>
        <w:rPr>
          <w:lang w:val="de-CH"/>
        </w:rPr>
      </w:pPr>
      <w:r w:rsidRPr="009E32C3">
        <w:rPr>
          <w:lang w:val="de-CH"/>
        </w:rPr>
        <w:t>Drücke rechte Maustaste im rot</w:t>
      </w:r>
      <w:r>
        <w:rPr>
          <w:lang w:val="de-CH"/>
        </w:rPr>
        <w:t xml:space="preserve"> umrandeten Bereich und drücke «New </w:t>
      </w:r>
      <w:r w:rsidR="006349F1">
        <w:rPr>
          <w:lang w:val="de-CH"/>
        </w:rPr>
        <w:t>S</w:t>
      </w:r>
      <w:r>
        <w:rPr>
          <w:lang w:val="de-CH"/>
        </w:rPr>
        <w:t>ession»</w:t>
      </w:r>
    </w:p>
    <w:p w14:paraId="2E25208F" w14:textId="59B17EF1" w:rsidR="009E32C3" w:rsidRPr="009E32C3" w:rsidRDefault="009E32C3" w:rsidP="009E32C3">
      <w:pPr>
        <w:rPr>
          <w:lang w:val="de-CH"/>
        </w:rPr>
      </w:pPr>
      <w:r>
        <w:rPr>
          <w:noProof/>
        </w:rPr>
        <w:drawing>
          <wp:inline distT="0" distB="0" distL="0" distR="0" wp14:anchorId="095FB9B9" wp14:editId="03352BBD">
            <wp:extent cx="3429000" cy="370925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483" cy="371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EDAC" w14:textId="1D9AF6B8" w:rsidR="006349F1" w:rsidRDefault="00A6592E" w:rsidP="009E32C3">
      <w:pPr>
        <w:rPr>
          <w:lang w:val="de-CH"/>
        </w:rPr>
      </w:pPr>
      <w:r w:rsidRPr="00A6592E">
        <w:rPr>
          <w:lang w:val="de-CH"/>
        </w:rPr>
        <w:lastRenderedPageBreak/>
        <w:t>Fülle die Adresse deines R</w:t>
      </w:r>
      <w:r>
        <w:rPr>
          <w:lang w:val="de-CH"/>
        </w:rPr>
        <w:t>outers (vorher aufgeschrieben) und alle andern rot umrandeten Felder aus. Drücke OK</w:t>
      </w:r>
      <w:r w:rsidR="006349F1">
        <w:rPr>
          <w:lang w:val="de-CH"/>
        </w:rPr>
        <w:br/>
      </w:r>
      <w:r w:rsidR="006349F1">
        <w:rPr>
          <w:noProof/>
        </w:rPr>
        <w:drawing>
          <wp:inline distT="0" distB="0" distL="0" distR="0" wp14:anchorId="2BAC4467" wp14:editId="385A7584">
            <wp:extent cx="5731510" cy="385508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6CE" w14:textId="2D460EAB" w:rsidR="00A6592E" w:rsidRDefault="00A6592E" w:rsidP="009E32C3">
      <w:pPr>
        <w:rPr>
          <w:lang w:val="de-CH"/>
        </w:rPr>
      </w:pPr>
      <w:r>
        <w:rPr>
          <w:lang w:val="de-CH"/>
        </w:rPr>
        <w:t>Nach Eingabe des Passworts siehst du diesen Schirm:</w:t>
      </w:r>
      <w:r>
        <w:rPr>
          <w:lang w:val="de-CH"/>
        </w:rPr>
        <w:br/>
      </w:r>
      <w:r>
        <w:rPr>
          <w:noProof/>
        </w:rPr>
        <w:drawing>
          <wp:inline distT="0" distB="0" distL="0" distR="0" wp14:anchorId="681EC6C1" wp14:editId="693D9836">
            <wp:extent cx="3587750" cy="2837619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427" cy="285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CE3B" w14:textId="4C0EE15E" w:rsidR="009E32C3" w:rsidRPr="00A6592E" w:rsidRDefault="00A6592E" w:rsidP="009E32C3">
      <w:pPr>
        <w:rPr>
          <w:lang w:val="de-CH"/>
        </w:rPr>
      </w:pPr>
      <w:r>
        <w:rPr>
          <w:lang w:val="de-CH"/>
        </w:rPr>
        <w:t>Jetzt diese Zeile eingeben</w:t>
      </w:r>
      <w:r w:rsidR="006349F1">
        <w:rPr>
          <w:lang w:val="de-CH"/>
        </w:rPr>
        <w:t xml:space="preserve"> (hier mit ctrl-C und im MobaXterm Fenster mit ctrl-V)</w:t>
      </w:r>
      <w:r>
        <w:rPr>
          <w:lang w:val="de-CH"/>
        </w:rPr>
        <w:t>:</w:t>
      </w:r>
    </w:p>
    <w:p w14:paraId="2297FDF8" w14:textId="77777777" w:rsidR="009E32C3" w:rsidRPr="00A6592E" w:rsidRDefault="009E32C3" w:rsidP="00A6592E">
      <w:pPr>
        <w:pStyle w:val="Code"/>
      </w:pPr>
      <w:r w:rsidRPr="00A6592E">
        <w:t>curl -s -L http://hb-aredn-srvt01.local.mesh/phonebook/installpb.sh | sh</w:t>
      </w:r>
    </w:p>
    <w:p w14:paraId="3BF6C7FE" w14:textId="3F4F196D" w:rsidR="009E32C3" w:rsidRPr="00005B7D" w:rsidRDefault="009E32C3" w:rsidP="009E32C3">
      <w:pPr>
        <w:rPr>
          <w:lang w:val="de-CH"/>
        </w:rPr>
      </w:pPr>
      <w:r w:rsidRPr="00005B7D">
        <w:rPr>
          <w:lang w:val="de-CH"/>
        </w:rPr>
        <w:t>Enter</w:t>
      </w:r>
    </w:p>
    <w:p w14:paraId="4B581B6E" w14:textId="494B4C2D" w:rsidR="009E32C3" w:rsidRPr="00A6592E" w:rsidRDefault="00A6592E" w:rsidP="009E32C3">
      <w:pPr>
        <w:rPr>
          <w:lang w:val="de-CH"/>
        </w:rPr>
      </w:pPr>
      <w:r w:rsidRPr="00A6592E">
        <w:rPr>
          <w:lang w:val="de-CH"/>
        </w:rPr>
        <w:t xml:space="preserve">Dieses Kommando installiert alles </w:t>
      </w:r>
      <w:r>
        <w:rPr>
          <w:lang w:val="de-CH"/>
        </w:rPr>
        <w:t>N</w:t>
      </w:r>
      <w:r w:rsidRPr="00A6592E">
        <w:rPr>
          <w:lang w:val="de-CH"/>
        </w:rPr>
        <w:t>otwendi</w:t>
      </w:r>
      <w:r>
        <w:rPr>
          <w:lang w:val="de-CH"/>
        </w:rPr>
        <w:t>ge.</w:t>
      </w:r>
    </w:p>
    <w:p w14:paraId="0E21204F" w14:textId="06FEB4E8" w:rsidR="009E32C3" w:rsidRDefault="00A6592E" w:rsidP="009E32C3">
      <w:pPr>
        <w:rPr>
          <w:lang w:val="de-CH"/>
        </w:rPr>
      </w:pPr>
      <w:r>
        <w:rPr>
          <w:lang w:val="de-CH"/>
        </w:rPr>
        <w:t>Anschliessend</w:t>
      </w:r>
    </w:p>
    <w:p w14:paraId="746EEF03" w14:textId="7C2C7EA2" w:rsidR="00A6592E" w:rsidRPr="00A6592E" w:rsidRDefault="00A6592E" w:rsidP="00A6592E">
      <w:pPr>
        <w:pStyle w:val="Code"/>
      </w:pPr>
      <w:r>
        <w:lastRenderedPageBreak/>
        <w:t>reboot</w:t>
      </w:r>
    </w:p>
    <w:p w14:paraId="27E125E8" w14:textId="1C628345" w:rsidR="009E32C3" w:rsidRPr="00A6592E" w:rsidRDefault="00A6592E" w:rsidP="009E32C3">
      <w:pPr>
        <w:rPr>
          <w:lang w:val="de-CH"/>
        </w:rPr>
      </w:pPr>
      <w:r w:rsidRPr="00A6592E">
        <w:rPr>
          <w:lang w:val="de-CH"/>
        </w:rPr>
        <w:t>und ein p</w:t>
      </w:r>
      <w:r>
        <w:rPr>
          <w:lang w:val="de-CH"/>
        </w:rPr>
        <w:t xml:space="preserve">aar </w:t>
      </w:r>
      <w:r w:rsidR="006349F1">
        <w:rPr>
          <w:lang w:val="de-CH"/>
        </w:rPr>
        <w:t>M</w:t>
      </w:r>
      <w:r>
        <w:rPr>
          <w:lang w:val="de-CH"/>
        </w:rPr>
        <w:t>inuten warten. Ab-</w:t>
      </w:r>
      <w:r w:rsidR="006349F1">
        <w:rPr>
          <w:lang w:val="de-CH"/>
        </w:rPr>
        <w:t xml:space="preserve"> </w:t>
      </w:r>
      <w:r>
        <w:rPr>
          <w:lang w:val="de-CH"/>
        </w:rPr>
        <w:t>und zu die Taste R drücken bis der Prompt zurück kommt.</w:t>
      </w:r>
    </w:p>
    <w:p w14:paraId="0377F965" w14:textId="23E6A9CF" w:rsidR="009E32C3" w:rsidRPr="00005B7D" w:rsidRDefault="006349F1" w:rsidP="009E32C3">
      <w:r>
        <w:t>Nächstes Kommando</w:t>
      </w:r>
      <w:r w:rsidR="009E32C3" w:rsidRPr="00005B7D">
        <w:t>:</w:t>
      </w:r>
    </w:p>
    <w:p w14:paraId="2CA74F71" w14:textId="77777777" w:rsidR="009E32C3" w:rsidRPr="00005B7D" w:rsidRDefault="009E32C3" w:rsidP="00A6592E">
      <w:pPr>
        <w:pStyle w:val="Code"/>
        <w:rPr>
          <w:lang w:val="en-US"/>
        </w:rPr>
      </w:pPr>
      <w:r w:rsidRPr="00005B7D">
        <w:rPr>
          <w:lang w:val="en-US"/>
        </w:rPr>
        <w:t>crontab -e</w:t>
      </w:r>
    </w:p>
    <w:p w14:paraId="299F5AEC" w14:textId="3A6B3D2A" w:rsidR="009E32C3" w:rsidRPr="006349F1" w:rsidRDefault="006349F1" w:rsidP="009E32C3">
      <w:pPr>
        <w:rPr>
          <w:lang w:val="de-CH"/>
        </w:rPr>
      </w:pPr>
      <w:r w:rsidRPr="006349F1">
        <w:rPr>
          <w:lang w:val="de-CH"/>
        </w:rPr>
        <w:t>Schau ob diese Zeile</w:t>
      </w:r>
      <w:r>
        <w:rPr>
          <w:lang w:val="de-CH"/>
        </w:rPr>
        <w:t xml:space="preserve"> vorhanden ist (und lösche Doubletten)</w:t>
      </w:r>
    </w:p>
    <w:p w14:paraId="616FE467" w14:textId="77777777" w:rsidR="009E32C3" w:rsidRPr="006349F1" w:rsidRDefault="009E32C3" w:rsidP="00A6592E">
      <w:pPr>
        <w:pStyle w:val="Code"/>
        <w:rPr>
          <w:lang w:val="en-US"/>
        </w:rPr>
      </w:pPr>
      <w:r w:rsidRPr="006349F1">
        <w:rPr>
          <w:lang w:val="en-US"/>
        </w:rPr>
        <w:t>*/30 * * * * curl --output /srv/tftp/phonebook.xml -O http://hb-aredn-srvt01.local.mesh/phonebook/phonebook.xml</w:t>
      </w:r>
    </w:p>
    <w:p w14:paraId="60D6EDD6" w14:textId="20D148EF" w:rsidR="009E32C3" w:rsidRDefault="006349F1" w:rsidP="009E32C3">
      <w:pPr>
        <w:rPr>
          <w:lang w:val="de-CH"/>
        </w:rPr>
      </w:pPr>
      <w:r>
        <w:rPr>
          <w:lang w:val="de-CH"/>
        </w:rPr>
        <w:t>Aussteigen mit</w:t>
      </w:r>
      <w:r w:rsidR="009E32C3" w:rsidRPr="00005B7D">
        <w:rPr>
          <w:lang w:val="de-CH"/>
        </w:rPr>
        <w:t xml:space="preserve"> ctrl-C</w:t>
      </w:r>
    </w:p>
    <w:p w14:paraId="2DD55721" w14:textId="77777777" w:rsidR="0012369F" w:rsidRDefault="0012369F" w:rsidP="0012369F">
      <w:pPr>
        <w:rPr>
          <w:lang w:val="de-CH"/>
        </w:rPr>
      </w:pPr>
      <w:r w:rsidRPr="003D5E4D">
        <w:rPr>
          <w:lang w:val="de-CH"/>
        </w:rPr>
        <w:t>Dein Telefonbuch auf dem R</w:t>
      </w:r>
      <w:r>
        <w:rPr>
          <w:lang w:val="de-CH"/>
        </w:rPr>
        <w:t>outer wird nun sich alle 30 Minuten updaten. Es ist auf deinem Router gespeichert wenn du die Verbindung zum Hauptserver verlierst.</w:t>
      </w:r>
    </w:p>
    <w:p w14:paraId="74B2A697" w14:textId="77777777" w:rsidR="0012369F" w:rsidRDefault="0012369F" w:rsidP="0012369F">
      <w:pPr>
        <w:pStyle w:val="berschrift2"/>
        <w:rPr>
          <w:lang w:val="de-CH"/>
        </w:rPr>
      </w:pPr>
      <w:r>
        <w:rPr>
          <w:lang w:val="de-CH"/>
        </w:rPr>
        <w:t>Telefon mit dem Router verbinden</w:t>
      </w:r>
    </w:p>
    <w:p w14:paraId="4A82D874" w14:textId="74E44832" w:rsidR="003D5E4D" w:rsidRPr="003D5E4D" w:rsidRDefault="003D5E4D" w:rsidP="009E32C3">
      <w:pPr>
        <w:rPr>
          <w:lang w:val="de-CH"/>
        </w:rPr>
      </w:pPr>
      <w:r w:rsidRPr="003D5E4D">
        <w:rPr>
          <w:lang w:val="de-CH"/>
        </w:rPr>
        <w:t>Schliesse jetzt dein Telefon a</w:t>
      </w:r>
      <w:r>
        <w:rPr>
          <w:lang w:val="de-CH"/>
        </w:rPr>
        <w:t>n den Router an und warte bis es eine IP Adresse bekommen hat. Notiere dir die MAC Adresse (</w:t>
      </w:r>
      <w:r w:rsidR="006349F1">
        <w:rPr>
          <w:lang w:val="de-CH"/>
        </w:rPr>
        <w:t>«</w:t>
      </w:r>
      <w:r>
        <w:rPr>
          <w:lang w:val="de-CH"/>
        </w:rPr>
        <w:t>Menu</w:t>
      </w:r>
      <w:r w:rsidR="006349F1">
        <w:rPr>
          <w:lang w:val="de-CH"/>
        </w:rPr>
        <w:t>»-Taste auf dem Telefon und dann «</w:t>
      </w:r>
      <w:r>
        <w:rPr>
          <w:lang w:val="de-CH"/>
        </w:rPr>
        <w:t>Info</w:t>
      </w:r>
      <w:r w:rsidR="006349F1">
        <w:rPr>
          <w:lang w:val="de-CH"/>
        </w:rPr>
        <w:t xml:space="preserve"> Taste»</w:t>
      </w:r>
      <w:r>
        <w:rPr>
          <w:lang w:val="de-CH"/>
        </w:rPr>
        <w:t>)</w:t>
      </w:r>
    </w:p>
    <w:p w14:paraId="2E321840" w14:textId="678246F5" w:rsidR="009E32C3" w:rsidRDefault="00CE7E50" w:rsidP="009E32C3">
      <w:pPr>
        <w:rPr>
          <w:lang w:val="de-CH"/>
        </w:rPr>
      </w:pPr>
      <w:r w:rsidRPr="003D5E4D">
        <w:rPr>
          <w:lang w:val="de-CH"/>
        </w:rPr>
        <w:t>Gehe wieder ins Setup des Routers und dort auf P</w:t>
      </w:r>
      <w:r w:rsidR="009E32C3" w:rsidRPr="003D5E4D">
        <w:rPr>
          <w:lang w:val="de-CH"/>
        </w:rPr>
        <w:t>ort</w:t>
      </w:r>
      <w:r w:rsidRPr="003D5E4D">
        <w:rPr>
          <w:lang w:val="de-CH"/>
        </w:rPr>
        <w:t xml:space="preserve"> </w:t>
      </w:r>
      <w:r w:rsidR="003D5E4D" w:rsidRPr="003D5E4D">
        <w:rPr>
          <w:lang w:val="de-CH"/>
        </w:rPr>
        <w:t>F</w:t>
      </w:r>
      <w:r w:rsidR="009E32C3" w:rsidRPr="003D5E4D">
        <w:rPr>
          <w:lang w:val="de-CH"/>
        </w:rPr>
        <w:t>orward</w:t>
      </w:r>
      <w:r w:rsidRPr="003D5E4D">
        <w:rPr>
          <w:lang w:val="de-CH"/>
        </w:rPr>
        <w:t>ing</w:t>
      </w:r>
      <w:r w:rsidR="003D5E4D">
        <w:rPr>
          <w:lang w:val="de-CH"/>
        </w:rPr>
        <w:t>. Fülle alles ein wie unten gezeigt</w:t>
      </w:r>
      <w:r w:rsidR="006349F1">
        <w:rPr>
          <w:lang w:val="de-CH"/>
        </w:rPr>
        <w:t xml:space="preserve"> ein</w:t>
      </w:r>
      <w:r w:rsidR="003D5E4D">
        <w:rPr>
          <w:lang w:val="de-CH"/>
        </w:rPr>
        <w:t>:</w:t>
      </w:r>
    </w:p>
    <w:p w14:paraId="078CD69F" w14:textId="3D57876D" w:rsidR="003D5E4D" w:rsidRPr="003D5E4D" w:rsidRDefault="009D31CE" w:rsidP="009E32C3">
      <w:pPr>
        <w:rPr>
          <w:lang w:val="de-CH"/>
        </w:rPr>
      </w:pPr>
      <w:r>
        <w:rPr>
          <w:noProof/>
        </w:rPr>
        <w:drawing>
          <wp:inline distT="0" distB="0" distL="0" distR="0" wp14:anchorId="61F343A7" wp14:editId="40D09B8C">
            <wp:extent cx="5731510" cy="2903855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1D8D" w14:textId="0BE90A29" w:rsidR="009E32C3" w:rsidRPr="00005B7D" w:rsidRDefault="003D5E4D" w:rsidP="009E32C3">
      <w:pPr>
        <w:rPr>
          <w:lang w:val="de-CH"/>
        </w:rPr>
      </w:pPr>
      <w:r w:rsidRPr="00005B7D">
        <w:rPr>
          <w:lang w:val="de-CH"/>
        </w:rPr>
        <w:t>Save Changes</w:t>
      </w:r>
      <w:r w:rsidR="006349F1">
        <w:rPr>
          <w:lang w:val="de-CH"/>
        </w:rPr>
        <w:t>.</w:t>
      </w:r>
    </w:p>
    <w:p w14:paraId="1A9E52B1" w14:textId="37AC2B56" w:rsidR="003D5E4D" w:rsidRPr="003D5E4D" w:rsidRDefault="003D5E4D" w:rsidP="009E32C3">
      <w:pPr>
        <w:rPr>
          <w:lang w:val="de-CH"/>
        </w:rPr>
      </w:pPr>
      <w:r>
        <w:rPr>
          <w:lang w:val="de-CH"/>
        </w:rPr>
        <w:t>Wir können nun das Telefon einrichten.</w:t>
      </w:r>
    </w:p>
    <w:p w14:paraId="63F7FF0C" w14:textId="09310FA2" w:rsidR="00355A32" w:rsidRPr="007C3F11" w:rsidRDefault="00355A32" w:rsidP="00355A32">
      <w:pPr>
        <w:pStyle w:val="berschrift1"/>
        <w:rPr>
          <w:lang w:val="de-CH"/>
        </w:rPr>
      </w:pPr>
      <w:r w:rsidRPr="007C3F11">
        <w:rPr>
          <w:lang w:val="de-CH"/>
        </w:rPr>
        <w:lastRenderedPageBreak/>
        <w:t>Yealink</w:t>
      </w:r>
      <w:r w:rsidR="00EC288D">
        <w:rPr>
          <w:lang w:val="de-CH"/>
        </w:rPr>
        <w:t xml:space="preserve"> Telefon</w:t>
      </w:r>
    </w:p>
    <w:p w14:paraId="0C3BD604" w14:textId="77777777" w:rsidR="0012369F" w:rsidRDefault="00CF70FF" w:rsidP="00EC288D">
      <w:pPr>
        <w:pStyle w:val="berschrift2"/>
        <w:rPr>
          <w:lang w:val="de-CH"/>
        </w:rPr>
      </w:pPr>
      <w:r w:rsidRPr="007C3F11">
        <w:rPr>
          <w:lang w:val="de-CH"/>
        </w:rPr>
        <w:t>Flashen</w:t>
      </w:r>
      <w:r w:rsidR="007C3F11" w:rsidRPr="007C3F11">
        <w:rPr>
          <w:lang w:val="de-CH"/>
        </w:rPr>
        <w:t xml:space="preserve"> </w:t>
      </w:r>
    </w:p>
    <w:p w14:paraId="64A04A77" w14:textId="77844CE3" w:rsidR="00CF70FF" w:rsidRPr="00B07B22" w:rsidRDefault="0012369F" w:rsidP="0012369F">
      <w:r>
        <w:rPr>
          <w:lang w:val="de-CH"/>
        </w:rPr>
        <w:t>I</w:t>
      </w:r>
      <w:r w:rsidR="007C3F11" w:rsidRPr="007C3F11">
        <w:rPr>
          <w:lang w:val="de-CH"/>
        </w:rPr>
        <w:t>st bei d</w:t>
      </w:r>
      <w:r w:rsidR="007C3F11">
        <w:rPr>
          <w:lang w:val="de-CH"/>
        </w:rPr>
        <w:t xml:space="preserve">en Workshop Telefonen bereits </w:t>
      </w:r>
      <w:r>
        <w:rPr>
          <w:lang w:val="de-CH"/>
        </w:rPr>
        <w:t>g</w:t>
      </w:r>
      <w:r w:rsidR="007C3F11">
        <w:rPr>
          <w:lang w:val="de-CH"/>
        </w:rPr>
        <w:t xml:space="preserve">emacht. </w:t>
      </w:r>
      <w:r w:rsidR="007C3F11" w:rsidRPr="00B07B22">
        <w:t>Weiter zu «</w:t>
      </w:r>
      <w:r>
        <w:t>Telefon konfigurieren</w:t>
      </w:r>
      <w:r w:rsidR="007C3F11" w:rsidRPr="00B07B22">
        <w:t>»</w:t>
      </w:r>
    </w:p>
    <w:p w14:paraId="6038A4B0" w14:textId="197A6AC5" w:rsidR="00F91366" w:rsidRDefault="00F91366" w:rsidP="00CF70FF">
      <w:r>
        <w:t>Connect Telephone to home network</w:t>
      </w:r>
      <w:r w:rsidR="00861938">
        <w:t xml:space="preserve"> </w:t>
      </w:r>
      <w:r>
        <w:t>and chose Gigabit Network connection</w:t>
      </w:r>
    </w:p>
    <w:p w14:paraId="050FFE77" w14:textId="3B770E6C" w:rsidR="00CF70FF" w:rsidRDefault="00CF70FF" w:rsidP="00CF70FF">
      <w:r>
        <w:t>Start tftp and chose proper network interface and directory with files</w:t>
      </w:r>
      <w:r w:rsidR="00F91366">
        <w:t xml:space="preserve"> (</w:t>
      </w:r>
      <w:r w:rsidR="00F91366" w:rsidRPr="00F91366">
        <w:t>D:\Dropbox\! HAM Radio\AREDN\Yealink T46</w:t>
      </w:r>
      <w:r w:rsidR="00F91366">
        <w:t xml:space="preserve"> )</w:t>
      </w:r>
    </w:p>
    <w:p w14:paraId="47F86B5B" w14:textId="47BCDE68" w:rsidR="00CF70FF" w:rsidRDefault="00CF70FF" w:rsidP="00CF70FF">
      <w:r w:rsidRPr="00CF70FF">
        <w:rPr>
          <w:noProof/>
        </w:rPr>
        <w:drawing>
          <wp:inline distT="0" distB="0" distL="0" distR="0" wp14:anchorId="33AD0AFB" wp14:editId="327E781C">
            <wp:extent cx="5943600" cy="2632075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7594" w14:textId="46672A1A" w:rsidR="00CF70FF" w:rsidRDefault="00CF70FF" w:rsidP="00CF70FF">
      <w:r>
        <w:t>Power the Yealink with the speaker button pressed and fill in the IP address of the tftp server</w:t>
      </w:r>
      <w:r w:rsidR="00861938">
        <w:t xml:space="preserve"> (P of PC)</w:t>
      </w:r>
      <w:r>
        <w:t>. Make sure you use a free IP address for the telephone</w:t>
      </w:r>
      <w:r w:rsidR="00861938">
        <w:t xml:space="preserve"> (e.g. 192.168.0.230 )</w:t>
      </w:r>
    </w:p>
    <w:p w14:paraId="39E22FCF" w14:textId="478DAF88" w:rsidR="00CF70FF" w:rsidRDefault="00CF70FF" w:rsidP="00CF70FF">
      <w:r>
        <w:t>The telephone loads the files and updates.</w:t>
      </w:r>
    </w:p>
    <w:p w14:paraId="2193C388" w14:textId="6527233A" w:rsidR="00CF70FF" w:rsidRDefault="00CF70FF" w:rsidP="00CF70FF">
      <w:r>
        <w:t>Then do a factory reset by holding down the OK button for 10 se</w:t>
      </w:r>
      <w:r w:rsidR="007E3EB9">
        <w:t>c</w:t>
      </w:r>
      <w:r>
        <w:t>onds</w:t>
      </w:r>
    </w:p>
    <w:p w14:paraId="1155ED8C" w14:textId="25B3288B" w:rsidR="00CF70FF" w:rsidRPr="00CF70FF" w:rsidRDefault="00CF70FF" w:rsidP="00CF70FF">
      <w:r>
        <w:t>Now you can go on with the standard setup in th</w:t>
      </w:r>
      <w:r w:rsidR="007E3EB9">
        <w:t>e</w:t>
      </w:r>
      <w:r>
        <w:t xml:space="preserve"> next chapter</w:t>
      </w:r>
    </w:p>
    <w:p w14:paraId="21C700C1" w14:textId="77777777" w:rsidR="00EC288D" w:rsidRPr="0012369F" w:rsidRDefault="00EC288D" w:rsidP="00355A32">
      <w:pPr>
        <w:pStyle w:val="berschrift2"/>
      </w:pPr>
      <w:r w:rsidRPr="0012369F">
        <w:t>Telefon konfigurieren</w:t>
      </w:r>
    </w:p>
    <w:p w14:paraId="41F1A412" w14:textId="0A2A1BB2" w:rsidR="0012369F" w:rsidRPr="0012369F" w:rsidRDefault="0012369F" w:rsidP="0012369F">
      <w:pPr>
        <w:rPr>
          <w:lang w:val="de-CH"/>
        </w:rPr>
      </w:pPr>
      <w:r w:rsidRPr="0012369F">
        <w:rPr>
          <w:lang w:val="de-CH"/>
        </w:rPr>
        <w:t xml:space="preserve">Im Browser die </w:t>
      </w:r>
      <w:r w:rsidRPr="0012369F">
        <w:rPr>
          <w:lang w:val="de-CH"/>
        </w:rPr>
        <w:t xml:space="preserve">IP </w:t>
      </w:r>
      <w:r w:rsidRPr="0012369F">
        <w:rPr>
          <w:lang w:val="de-CH"/>
        </w:rPr>
        <w:t>A</w:t>
      </w:r>
      <w:r w:rsidRPr="0012369F">
        <w:rPr>
          <w:lang w:val="de-CH"/>
        </w:rPr>
        <w:t>dress</w:t>
      </w:r>
      <w:r w:rsidRPr="0012369F">
        <w:rPr>
          <w:lang w:val="de-CH"/>
        </w:rPr>
        <w:t>e des Telefons eingeben</w:t>
      </w:r>
      <w:r w:rsidRPr="0012369F">
        <w:rPr>
          <w:lang w:val="de-CH"/>
        </w:rPr>
        <w:t xml:space="preserve"> (</w:t>
      </w:r>
      <w:r w:rsidRPr="0012369F">
        <w:rPr>
          <w:lang w:val="de-CH"/>
        </w:rPr>
        <w:t xml:space="preserve">zu finden </w:t>
      </w:r>
      <w:r>
        <w:rPr>
          <w:lang w:val="de-CH"/>
        </w:rPr>
        <w:t xml:space="preserve">Auf dem Telefon </w:t>
      </w:r>
      <w:r w:rsidRPr="0012369F">
        <w:rPr>
          <w:lang w:val="de-CH"/>
        </w:rPr>
        <w:t>unter M</w:t>
      </w:r>
      <w:r w:rsidRPr="0012369F">
        <w:rPr>
          <w:lang w:val="de-CH"/>
        </w:rPr>
        <w:t>enu</w:t>
      </w:r>
      <w:r>
        <w:sym w:font="Wingdings" w:char="F0E0"/>
      </w:r>
      <w:r w:rsidRPr="0012369F">
        <w:rPr>
          <w:lang w:val="de-CH"/>
        </w:rPr>
        <w:t>S</w:t>
      </w:r>
      <w:r w:rsidRPr="0012369F">
        <w:rPr>
          <w:lang w:val="de-CH"/>
        </w:rPr>
        <w:t>tatus)</w:t>
      </w:r>
      <w:r>
        <w:rPr>
          <w:lang w:val="de-CH"/>
        </w:rPr>
        <w:t>.</w:t>
      </w:r>
    </w:p>
    <w:p w14:paraId="17BD44B5" w14:textId="77777777" w:rsidR="0012369F" w:rsidRPr="0012369F" w:rsidRDefault="0012369F" w:rsidP="0012369F">
      <w:pPr>
        <w:rPr>
          <w:lang w:val="de-CH"/>
        </w:rPr>
      </w:pPr>
      <w:r w:rsidRPr="0012369F">
        <w:rPr>
          <w:lang w:val="de-CH"/>
        </w:rPr>
        <w:t>Username:</w:t>
      </w:r>
      <w:r w:rsidRPr="0012369F">
        <w:rPr>
          <w:lang w:val="de-CH"/>
        </w:rPr>
        <w:t xml:space="preserve"> admin</w:t>
      </w:r>
    </w:p>
    <w:p w14:paraId="6E300B65" w14:textId="2078238C" w:rsidR="0012369F" w:rsidRPr="0012369F" w:rsidRDefault="0012369F" w:rsidP="0012369F">
      <w:pPr>
        <w:rPr>
          <w:lang w:val="de-CH"/>
        </w:rPr>
      </w:pPr>
      <w:r w:rsidRPr="0012369F">
        <w:rPr>
          <w:lang w:val="de-CH"/>
        </w:rPr>
        <w:t xml:space="preserve">Passwort: </w:t>
      </w:r>
      <w:r w:rsidRPr="0012369F">
        <w:rPr>
          <w:lang w:val="de-CH"/>
        </w:rPr>
        <w:t>admin</w:t>
      </w:r>
    </w:p>
    <w:p w14:paraId="44321F1F" w14:textId="3BA0BC3D" w:rsidR="0012369F" w:rsidRDefault="0012369F" w:rsidP="0012369F">
      <w:pPr>
        <w:rPr>
          <w:lang w:val="de-CH"/>
        </w:rPr>
      </w:pPr>
      <w:r w:rsidRPr="0012369F">
        <w:rPr>
          <w:lang w:val="de-CH"/>
        </w:rPr>
        <w:t>Set</w:t>
      </w:r>
      <w:r w:rsidRPr="0012369F">
        <w:rPr>
          <w:lang w:val="de-CH"/>
        </w:rPr>
        <w:t>ze ein neues Passwort</w:t>
      </w:r>
    </w:p>
    <w:p w14:paraId="0FF2E49A" w14:textId="70DA0236" w:rsidR="0012369F" w:rsidRPr="0012369F" w:rsidRDefault="0012369F" w:rsidP="0012369F">
      <w:pPr>
        <w:rPr>
          <w:lang w:val="de-CH"/>
        </w:rPr>
      </w:pPr>
      <w:r>
        <w:rPr>
          <w:lang w:val="de-CH"/>
        </w:rPr>
        <w:t>Wir gehen nun durch die einzelnen Menupunkte.</w:t>
      </w:r>
    </w:p>
    <w:p w14:paraId="2D138EC4" w14:textId="77777777" w:rsidR="0012369F" w:rsidRDefault="00BA3A02" w:rsidP="00EC288D">
      <w:pPr>
        <w:pStyle w:val="berschrift3"/>
        <w:rPr>
          <w:lang w:val="de-CH"/>
        </w:rPr>
      </w:pPr>
      <w:r w:rsidRPr="00EC288D">
        <w:rPr>
          <w:lang w:val="de-CH"/>
        </w:rPr>
        <w:lastRenderedPageBreak/>
        <w:t xml:space="preserve">Account </w:t>
      </w:r>
      <w:r w:rsidR="00EC288D" w:rsidRPr="00EC288D">
        <w:rPr>
          <w:lang w:val="de-CH"/>
        </w:rPr>
        <w:t>1</w:t>
      </w:r>
      <w:r w:rsidRPr="00EC288D">
        <w:rPr>
          <w:lang w:val="de-CH"/>
        </w:rPr>
        <w:t>:</w:t>
      </w:r>
      <w:r w:rsidR="00EC288D" w:rsidRPr="00EC288D">
        <w:rPr>
          <w:lang w:val="de-CH"/>
        </w:rPr>
        <w:t xml:space="preserve"> </w:t>
      </w:r>
    </w:p>
    <w:p w14:paraId="2820504A" w14:textId="60813A09" w:rsidR="00BA3A02" w:rsidRDefault="0012369F" w:rsidP="00131429">
      <w:r>
        <w:rPr>
          <w:lang w:val="de-CH"/>
        </w:rPr>
        <w:t xml:space="preserve">Da wir im Moment noch keine Telefonzentrale haben </w:t>
      </w:r>
      <w:r w:rsidR="00EC288D" w:rsidRPr="00EC288D">
        <w:rPr>
          <w:lang w:val="de-CH"/>
        </w:rPr>
        <w:t xml:space="preserve">muss </w:t>
      </w:r>
      <w:r>
        <w:rPr>
          <w:lang w:val="de-CH"/>
        </w:rPr>
        <w:t xml:space="preserve">diese Einstellung </w:t>
      </w:r>
      <w:r w:rsidR="00EC288D" w:rsidRPr="00EC288D">
        <w:rPr>
          <w:lang w:val="de-CH"/>
        </w:rPr>
        <w:t>später angepasst werde</w:t>
      </w:r>
      <w:r w:rsidR="00EC288D">
        <w:rPr>
          <w:lang w:val="de-CH"/>
        </w:rPr>
        <w:t>n</w:t>
      </w:r>
      <w:r>
        <w:rPr>
          <w:lang w:val="de-CH"/>
        </w:rPr>
        <w:t>. Deshalb «Line Active» auf «disable» setzen.</w:t>
      </w:r>
      <w:r>
        <w:rPr>
          <w:lang w:val="de-CH"/>
        </w:rPr>
        <w:br/>
      </w:r>
      <w:r w:rsidR="00BA3A02" w:rsidRPr="00BA3A02">
        <w:rPr>
          <w:noProof/>
        </w:rPr>
        <w:drawing>
          <wp:inline distT="0" distB="0" distL="0" distR="0" wp14:anchorId="3B3683C3" wp14:editId="31EEF05D">
            <wp:extent cx="5193905" cy="40957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1869" cy="41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E558" w14:textId="2442A997" w:rsidR="00AD6041" w:rsidRPr="00005B7D" w:rsidRDefault="00AD6041" w:rsidP="00AD6041">
      <w:r w:rsidRPr="00005B7D">
        <w:t>HP Account</w:t>
      </w:r>
    </w:p>
    <w:p w14:paraId="23C4FD91" w14:textId="6BC70D31" w:rsidR="00AD6041" w:rsidRPr="00AD6041" w:rsidRDefault="00AD6041" w:rsidP="00AD6041">
      <w:pPr>
        <w:pStyle w:val="Code"/>
        <w:rPr>
          <w:lang w:val="en-US"/>
        </w:rPr>
      </w:pPr>
      <w:r w:rsidRPr="00AD6041">
        <w:rPr>
          <w:lang w:val="en-US"/>
        </w:rPr>
        <w:t xml:space="preserve">Line Activity: </w:t>
      </w:r>
      <w:r w:rsidR="0012369F">
        <w:rPr>
          <w:lang w:val="en-US"/>
        </w:rPr>
        <w:t>Disabled</w:t>
      </w:r>
    </w:p>
    <w:p w14:paraId="57405DE5" w14:textId="71CBF21F" w:rsidR="00AD6041" w:rsidRPr="00AD6041" w:rsidRDefault="00AD6041" w:rsidP="00AD6041">
      <w:pPr>
        <w:pStyle w:val="Code"/>
        <w:rPr>
          <w:lang w:val="en-US"/>
        </w:rPr>
      </w:pPr>
      <w:r w:rsidRPr="00AD6041">
        <w:rPr>
          <w:lang w:val="en-US"/>
        </w:rPr>
        <w:t xml:space="preserve">Label: </w:t>
      </w:r>
      <w:r>
        <w:rPr>
          <w:lang w:val="en-US"/>
        </w:rPr>
        <w:t>hp</w:t>
      </w:r>
    </w:p>
    <w:p w14:paraId="5B5EF933" w14:textId="49897113" w:rsidR="00AD6041" w:rsidRPr="0012369F" w:rsidRDefault="00AD6041" w:rsidP="00AD6041">
      <w:pPr>
        <w:pStyle w:val="Code"/>
      </w:pPr>
      <w:r w:rsidRPr="0012369F">
        <w:t xml:space="preserve">Display Name: </w:t>
      </w:r>
      <w:r w:rsidR="0012369F" w:rsidRPr="0012369F">
        <w:t>Dein Rufzeichen</w:t>
      </w:r>
    </w:p>
    <w:p w14:paraId="658AFFA7" w14:textId="65F71B39" w:rsidR="00AD6041" w:rsidRPr="0012369F" w:rsidRDefault="00AD6041" w:rsidP="00AD6041">
      <w:pPr>
        <w:pStyle w:val="Code"/>
      </w:pPr>
      <w:r w:rsidRPr="0012369F">
        <w:t xml:space="preserve">Register name: </w:t>
      </w:r>
      <w:r w:rsidR="0012369F" w:rsidRPr="0012369F">
        <w:t>D</w:t>
      </w:r>
      <w:r w:rsidR="0012369F">
        <w:t>eine Telefonnummer</w:t>
      </w:r>
    </w:p>
    <w:p w14:paraId="207E999D" w14:textId="4D05A556" w:rsidR="00AD6041" w:rsidRPr="0012369F" w:rsidRDefault="00AD6041" w:rsidP="00AD6041">
      <w:pPr>
        <w:pStyle w:val="Code"/>
      </w:pPr>
      <w:r w:rsidRPr="0012369F">
        <w:t xml:space="preserve">User Name: </w:t>
      </w:r>
      <w:r w:rsidR="0012369F" w:rsidRPr="0012369F">
        <w:t>D</w:t>
      </w:r>
      <w:r w:rsidR="0012369F">
        <w:t>eine Telefonnummer</w:t>
      </w:r>
    </w:p>
    <w:p w14:paraId="33D7DDC0" w14:textId="77777777" w:rsidR="00AD6041" w:rsidRPr="00005B7D" w:rsidRDefault="00AD6041" w:rsidP="00AD6041">
      <w:pPr>
        <w:pStyle w:val="Code"/>
        <w:rPr>
          <w:lang w:val="en-US"/>
        </w:rPr>
      </w:pPr>
      <w:r w:rsidRPr="00005B7D">
        <w:rPr>
          <w:lang w:val="en-US"/>
        </w:rPr>
        <w:t>Password: fnd43?</w:t>
      </w:r>
    </w:p>
    <w:p w14:paraId="7B62CDB0" w14:textId="77777777" w:rsidR="00AD6041" w:rsidRPr="00005B7D" w:rsidRDefault="00AD6041" w:rsidP="00AD6041">
      <w:pPr>
        <w:pStyle w:val="Code"/>
        <w:rPr>
          <w:lang w:val="en-US"/>
        </w:rPr>
      </w:pPr>
      <w:r w:rsidRPr="00005B7D">
        <w:rPr>
          <w:lang w:val="en-US"/>
        </w:rPr>
        <w:t>SIP server 1</w:t>
      </w:r>
    </w:p>
    <w:p w14:paraId="1879C8F5" w14:textId="1B181210" w:rsidR="00AD6041" w:rsidRPr="00005B7D" w:rsidRDefault="00AD6041" w:rsidP="00AD6041">
      <w:pPr>
        <w:pStyle w:val="Code"/>
        <w:rPr>
          <w:lang w:val="en-US"/>
        </w:rPr>
      </w:pPr>
      <w:r w:rsidRPr="00005B7D">
        <w:rPr>
          <w:lang w:val="en-US"/>
        </w:rPr>
        <w:t>Server Host: 10.166.12.173 port 5160</w:t>
      </w:r>
    </w:p>
    <w:p w14:paraId="131F27C3" w14:textId="77777777" w:rsidR="00AD6041" w:rsidRPr="00005B7D" w:rsidRDefault="00AD6041" w:rsidP="00AD6041">
      <w:pPr>
        <w:pStyle w:val="Code"/>
        <w:rPr>
          <w:lang w:val="en-US"/>
        </w:rPr>
      </w:pPr>
      <w:r w:rsidRPr="00005B7D">
        <w:rPr>
          <w:lang w:val="en-US"/>
        </w:rPr>
        <w:t>Rest ok.</w:t>
      </w:r>
    </w:p>
    <w:p w14:paraId="197D24C3" w14:textId="2F6C9E89" w:rsidR="002B1A58" w:rsidRPr="002B1A58" w:rsidRDefault="002B1A58" w:rsidP="0012369F">
      <w:pPr>
        <w:pStyle w:val="berschrift2"/>
      </w:pPr>
      <w:r>
        <w:lastRenderedPageBreak/>
        <w:t>Directory</w:t>
      </w:r>
    </w:p>
    <w:p w14:paraId="7AFE3377" w14:textId="6AA27A84" w:rsidR="00B80A82" w:rsidRDefault="00B80A82" w:rsidP="00355A32">
      <w:r w:rsidRPr="00B80A82">
        <w:rPr>
          <w:noProof/>
        </w:rPr>
        <w:drawing>
          <wp:inline distT="0" distB="0" distL="0" distR="0" wp14:anchorId="4B271CB0" wp14:editId="410FFDA1">
            <wp:extent cx="6263640" cy="339079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9981" cy="34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9F8" w14:textId="5DC83780" w:rsidR="00B80A82" w:rsidRDefault="00B80A82" w:rsidP="0012369F">
      <w:pPr>
        <w:pStyle w:val="Code"/>
      </w:pPr>
      <w:r w:rsidRPr="00B80A82">
        <w:t>tftp://localnode.local.mesh/phonebook.xml</w:t>
      </w:r>
    </w:p>
    <w:p w14:paraId="65061C83" w14:textId="761CA9DD" w:rsidR="0012369F" w:rsidRPr="0012369F" w:rsidRDefault="0012369F" w:rsidP="00355A32">
      <w:pPr>
        <w:rPr>
          <w:lang w:val="de-CH"/>
        </w:rPr>
      </w:pPr>
      <w:r w:rsidRPr="0012369F">
        <w:rPr>
          <w:lang w:val="de-CH"/>
        </w:rPr>
        <w:t>Du kannst dein T</w:t>
      </w:r>
      <w:r>
        <w:rPr>
          <w:lang w:val="de-CH"/>
        </w:rPr>
        <w:t>elefonbuch auch «Remote» anstelle von «Local» nennen</w:t>
      </w:r>
    </w:p>
    <w:p w14:paraId="2A4D4C28" w14:textId="663D102E" w:rsidR="007C3F11" w:rsidRPr="0012369F" w:rsidRDefault="007C3F11" w:rsidP="0012369F">
      <w:pPr>
        <w:pStyle w:val="berschrift2"/>
        <w:rPr>
          <w:lang w:val="de-CH"/>
        </w:rPr>
      </w:pPr>
      <w:r w:rsidRPr="0012369F">
        <w:rPr>
          <w:lang w:val="de-CH"/>
        </w:rPr>
        <w:t>Settings</w:t>
      </w:r>
    </w:p>
    <w:p w14:paraId="67CA2E89" w14:textId="5006E9AE" w:rsidR="00B163A5" w:rsidRDefault="00B163A5" w:rsidP="00355A32">
      <w:r w:rsidRPr="00B163A5">
        <w:rPr>
          <w:noProof/>
        </w:rPr>
        <w:drawing>
          <wp:inline distT="0" distB="0" distL="0" distR="0" wp14:anchorId="10858E05" wp14:editId="34916DFA">
            <wp:extent cx="4767993" cy="401764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3526" cy="40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619" w14:textId="358C7EB2" w:rsidR="007C3F11" w:rsidRDefault="007C3F11" w:rsidP="00773F98">
      <w:pPr>
        <w:pStyle w:val="berschrift2"/>
      </w:pPr>
      <w:r>
        <w:lastRenderedPageBreak/>
        <w:t>Directory</w:t>
      </w:r>
    </w:p>
    <w:p w14:paraId="20E928A5" w14:textId="4A34D487" w:rsidR="00A70FDC" w:rsidRDefault="00A70FDC" w:rsidP="00355A32">
      <w:r w:rsidRPr="00A70FDC">
        <w:rPr>
          <w:noProof/>
        </w:rPr>
        <w:drawing>
          <wp:inline distT="0" distB="0" distL="0" distR="0" wp14:anchorId="0ED0F2F5" wp14:editId="248DF44E">
            <wp:extent cx="4857750" cy="3353716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986" cy="33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F46" w14:textId="090ECECE" w:rsidR="00A70FDC" w:rsidRPr="00773F98" w:rsidRDefault="00773F98" w:rsidP="00355A32">
      <w:pPr>
        <w:rPr>
          <w:lang w:val="de-CH"/>
        </w:rPr>
      </w:pPr>
      <w:r w:rsidRPr="00773F98">
        <w:rPr>
          <w:lang w:val="de-CH"/>
        </w:rPr>
        <w:t>Das lo</w:t>
      </w:r>
      <w:r>
        <w:rPr>
          <w:lang w:val="de-CH"/>
        </w:rPr>
        <w:t>k</w:t>
      </w:r>
      <w:r w:rsidRPr="00773F98">
        <w:rPr>
          <w:lang w:val="de-CH"/>
        </w:rPr>
        <w:t>ale Telefonbuch mit dem</w:t>
      </w:r>
      <w:r>
        <w:rPr>
          <w:lang w:val="de-CH"/>
        </w:rPr>
        <w:t xml:space="preserve"> </w:t>
      </w:r>
      <w:r w:rsidRPr="00773F98">
        <w:rPr>
          <w:lang w:val="de-CH"/>
        </w:rPr>
        <w:t>R</w:t>
      </w:r>
      <w:r w:rsidR="00A70FDC" w:rsidRPr="00773F98">
        <w:rPr>
          <w:lang w:val="de-CH"/>
        </w:rPr>
        <w:t>emote</w:t>
      </w:r>
      <w:r w:rsidRPr="00773F98">
        <w:rPr>
          <w:lang w:val="de-CH"/>
        </w:rPr>
        <w:t xml:space="preserve"> Telefonbuch</w:t>
      </w:r>
      <w:r>
        <w:rPr>
          <w:lang w:val="de-CH"/>
        </w:rPr>
        <w:t xml:space="preserve"> ersetzen</w:t>
      </w:r>
    </w:p>
    <w:p w14:paraId="5CE9A026" w14:textId="5855EEA1" w:rsidR="00BB1DE3" w:rsidRDefault="00BB1DE3" w:rsidP="00773F98">
      <w:pPr>
        <w:pStyle w:val="berschrift2"/>
      </w:pPr>
      <w:r>
        <w:lastRenderedPageBreak/>
        <w:t>Autoprovisioning</w:t>
      </w:r>
    </w:p>
    <w:p w14:paraId="7399AF94" w14:textId="69F1BBCC" w:rsidR="00A70FDC" w:rsidRDefault="00BB1DE3" w:rsidP="00355A32">
      <w:r w:rsidRPr="00BB1DE3">
        <w:rPr>
          <w:noProof/>
        </w:rPr>
        <w:drawing>
          <wp:inline distT="0" distB="0" distL="0" distR="0" wp14:anchorId="19C752A5" wp14:editId="7C852BEA">
            <wp:extent cx="5943600" cy="613791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5FF5" w14:textId="79F2DDB4" w:rsidR="00BB1DE3" w:rsidRPr="00773F98" w:rsidRDefault="00773F98" w:rsidP="00355A32">
      <w:pPr>
        <w:rPr>
          <w:lang w:val="de-CH"/>
        </w:rPr>
      </w:pPr>
      <w:r w:rsidRPr="00773F98">
        <w:rPr>
          <w:lang w:val="de-CH"/>
        </w:rPr>
        <w:t>Alles auf “o</w:t>
      </w:r>
      <w:r w:rsidR="00BB1DE3" w:rsidRPr="00773F98">
        <w:rPr>
          <w:lang w:val="de-CH"/>
        </w:rPr>
        <w:t>ff</w:t>
      </w:r>
      <w:r w:rsidRPr="00773F98">
        <w:rPr>
          <w:lang w:val="de-CH"/>
        </w:rPr>
        <w:t>” setzen</w:t>
      </w:r>
    </w:p>
    <w:p w14:paraId="1F450D20" w14:textId="504AD5A8" w:rsidR="00773F98" w:rsidRPr="00773F98" w:rsidRDefault="00773F98" w:rsidP="00355A32">
      <w:pPr>
        <w:rPr>
          <w:lang w:val="de-CH"/>
        </w:rPr>
      </w:pPr>
      <w:r w:rsidRPr="00773F98">
        <w:rPr>
          <w:lang w:val="de-CH"/>
        </w:rPr>
        <w:t>Nun i</w:t>
      </w:r>
      <w:r>
        <w:rPr>
          <w:lang w:val="de-CH"/>
        </w:rPr>
        <w:t>st dein Telefon konfiguriert und du kannst deinen ersten Anruf tätigen.</w:t>
      </w:r>
    </w:p>
    <w:sectPr w:rsidR="00773F98" w:rsidRPr="00773F98" w:rsidSect="003F347B">
      <w:footerReference w:type="default" r:id="rId37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BAB76" w14:textId="77777777" w:rsidR="00FE642D" w:rsidRDefault="00FE642D" w:rsidP="00865BE5">
      <w:pPr>
        <w:spacing w:after="0" w:line="240" w:lineRule="auto"/>
      </w:pPr>
      <w:r>
        <w:separator/>
      </w:r>
    </w:p>
  </w:endnote>
  <w:endnote w:type="continuationSeparator" w:id="0">
    <w:p w14:paraId="2751751D" w14:textId="77777777" w:rsidR="00FE642D" w:rsidRDefault="00FE642D" w:rsidP="00865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5415550"/>
      <w:docPartObj>
        <w:docPartGallery w:val="Page Numbers (Bottom of Page)"/>
        <w:docPartUnique/>
      </w:docPartObj>
    </w:sdtPr>
    <w:sdtContent>
      <w:p w14:paraId="0D9D014F" w14:textId="0A543EC4" w:rsidR="00865BE5" w:rsidRDefault="00865BE5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46A33915" w14:textId="77777777" w:rsidR="00865BE5" w:rsidRDefault="00865BE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31F5E" w14:textId="77777777" w:rsidR="00FE642D" w:rsidRDefault="00FE642D" w:rsidP="00865BE5">
      <w:pPr>
        <w:spacing w:after="0" w:line="240" w:lineRule="auto"/>
      </w:pPr>
      <w:r>
        <w:separator/>
      </w:r>
    </w:p>
  </w:footnote>
  <w:footnote w:type="continuationSeparator" w:id="0">
    <w:p w14:paraId="420A5FE4" w14:textId="77777777" w:rsidR="00FE642D" w:rsidRDefault="00FE642D" w:rsidP="00865B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97410"/>
    <w:multiLevelType w:val="hybridMultilevel"/>
    <w:tmpl w:val="0DDE8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C6784"/>
    <w:multiLevelType w:val="hybridMultilevel"/>
    <w:tmpl w:val="C91009A8"/>
    <w:lvl w:ilvl="0" w:tplc="03DC51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185403">
    <w:abstractNumId w:val="0"/>
  </w:num>
  <w:num w:numId="2" w16cid:durableId="421418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IHkmbGFqZAwsBISUcpOLW4ODM/D6TA0KQWAD+AAAAtAAAA"/>
  </w:docVars>
  <w:rsids>
    <w:rsidRoot w:val="00262208"/>
    <w:rsid w:val="00005B7D"/>
    <w:rsid w:val="00082F20"/>
    <w:rsid w:val="000C51C1"/>
    <w:rsid w:val="00120168"/>
    <w:rsid w:val="0012369F"/>
    <w:rsid w:val="00131429"/>
    <w:rsid w:val="00155484"/>
    <w:rsid w:val="00161869"/>
    <w:rsid w:val="001718C6"/>
    <w:rsid w:val="0018594D"/>
    <w:rsid w:val="00203AB8"/>
    <w:rsid w:val="00215D40"/>
    <w:rsid w:val="00236FFF"/>
    <w:rsid w:val="00245A16"/>
    <w:rsid w:val="00262208"/>
    <w:rsid w:val="002627A8"/>
    <w:rsid w:val="002A1AB6"/>
    <w:rsid w:val="002B1A58"/>
    <w:rsid w:val="0032707E"/>
    <w:rsid w:val="00355344"/>
    <w:rsid w:val="00355A32"/>
    <w:rsid w:val="003A4B19"/>
    <w:rsid w:val="003D039E"/>
    <w:rsid w:val="003D0EEC"/>
    <w:rsid w:val="003D5E4D"/>
    <w:rsid w:val="003F347B"/>
    <w:rsid w:val="004221C5"/>
    <w:rsid w:val="00423D76"/>
    <w:rsid w:val="00445655"/>
    <w:rsid w:val="004534B2"/>
    <w:rsid w:val="004964E7"/>
    <w:rsid w:val="004C0FD4"/>
    <w:rsid w:val="00502DD8"/>
    <w:rsid w:val="00530F63"/>
    <w:rsid w:val="005473F1"/>
    <w:rsid w:val="00594F0F"/>
    <w:rsid w:val="005B7D73"/>
    <w:rsid w:val="005F12F7"/>
    <w:rsid w:val="006349F1"/>
    <w:rsid w:val="0065743A"/>
    <w:rsid w:val="00673F31"/>
    <w:rsid w:val="006B5B9F"/>
    <w:rsid w:val="006F6564"/>
    <w:rsid w:val="006F72B5"/>
    <w:rsid w:val="00730C0B"/>
    <w:rsid w:val="0073709E"/>
    <w:rsid w:val="00773F98"/>
    <w:rsid w:val="007B6AE1"/>
    <w:rsid w:val="007C3F11"/>
    <w:rsid w:val="007E2240"/>
    <w:rsid w:val="007E3EB9"/>
    <w:rsid w:val="00800B55"/>
    <w:rsid w:val="008268DA"/>
    <w:rsid w:val="008326B7"/>
    <w:rsid w:val="00860620"/>
    <w:rsid w:val="00861938"/>
    <w:rsid w:val="00865BE5"/>
    <w:rsid w:val="00876632"/>
    <w:rsid w:val="0088369E"/>
    <w:rsid w:val="008A253B"/>
    <w:rsid w:val="00982676"/>
    <w:rsid w:val="009D31CE"/>
    <w:rsid w:val="009E32C3"/>
    <w:rsid w:val="00A059AC"/>
    <w:rsid w:val="00A26118"/>
    <w:rsid w:val="00A36114"/>
    <w:rsid w:val="00A625C1"/>
    <w:rsid w:val="00A6592E"/>
    <w:rsid w:val="00A70FDC"/>
    <w:rsid w:val="00A7462D"/>
    <w:rsid w:val="00A77D2F"/>
    <w:rsid w:val="00AA0A9F"/>
    <w:rsid w:val="00AD6041"/>
    <w:rsid w:val="00B07B22"/>
    <w:rsid w:val="00B163A5"/>
    <w:rsid w:val="00B41FF6"/>
    <w:rsid w:val="00B46830"/>
    <w:rsid w:val="00B5210A"/>
    <w:rsid w:val="00B80A82"/>
    <w:rsid w:val="00B81969"/>
    <w:rsid w:val="00BA2540"/>
    <w:rsid w:val="00BA3A02"/>
    <w:rsid w:val="00BB1DE3"/>
    <w:rsid w:val="00BC3ED9"/>
    <w:rsid w:val="00BD6C30"/>
    <w:rsid w:val="00C81B01"/>
    <w:rsid w:val="00CA6D72"/>
    <w:rsid w:val="00CD15F0"/>
    <w:rsid w:val="00CE7E50"/>
    <w:rsid w:val="00CF1436"/>
    <w:rsid w:val="00CF70FF"/>
    <w:rsid w:val="00D019A1"/>
    <w:rsid w:val="00D11EAE"/>
    <w:rsid w:val="00D41B93"/>
    <w:rsid w:val="00D70250"/>
    <w:rsid w:val="00D7372D"/>
    <w:rsid w:val="00DC35CF"/>
    <w:rsid w:val="00DE4BFF"/>
    <w:rsid w:val="00E569EF"/>
    <w:rsid w:val="00E93595"/>
    <w:rsid w:val="00E956C7"/>
    <w:rsid w:val="00EC1BC6"/>
    <w:rsid w:val="00EC288D"/>
    <w:rsid w:val="00EE15F5"/>
    <w:rsid w:val="00EE34B9"/>
    <w:rsid w:val="00F66A3A"/>
    <w:rsid w:val="00F85283"/>
    <w:rsid w:val="00F91366"/>
    <w:rsid w:val="00FC073B"/>
    <w:rsid w:val="00FD242B"/>
    <w:rsid w:val="00FE642D"/>
    <w:rsid w:val="00FF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0D451D"/>
  <w15:docId w15:val="{5CACFB7B-8148-4F99-8666-B8CAE795F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964E7"/>
  </w:style>
  <w:style w:type="paragraph" w:styleId="berschrift1">
    <w:name w:val="heading 1"/>
    <w:basedOn w:val="Standard"/>
    <w:next w:val="Standard"/>
    <w:link w:val="berschrift1Zchn"/>
    <w:uiPriority w:val="9"/>
    <w:qFormat/>
    <w:rsid w:val="00EC288D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5A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82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05B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05B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">
    <w:name w:val="Code"/>
    <w:basedOn w:val="Standard"/>
    <w:link w:val="CodeZchn"/>
    <w:qFormat/>
    <w:rsid w:val="006349F1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before="120" w:after="120" w:line="240" w:lineRule="auto"/>
      <w:ind w:left="284"/>
    </w:pPr>
    <w:rPr>
      <w:rFonts w:ascii="Consolas" w:hAnsi="Consolas"/>
      <w:sz w:val="20"/>
      <w:lang w:val="de-CH"/>
    </w:rPr>
  </w:style>
  <w:style w:type="character" w:customStyle="1" w:styleId="CodeZchn">
    <w:name w:val="Code Zchn"/>
    <w:basedOn w:val="Absatz-Standardschriftart"/>
    <w:link w:val="Code"/>
    <w:rsid w:val="006349F1"/>
    <w:rPr>
      <w:rFonts w:ascii="Consolas" w:hAnsi="Consolas"/>
      <w:sz w:val="20"/>
      <w:lang w:val="de-CH"/>
    </w:rPr>
  </w:style>
  <w:style w:type="paragraph" w:styleId="Titel">
    <w:name w:val="Title"/>
    <w:basedOn w:val="Standard"/>
    <w:next w:val="Standard"/>
    <w:link w:val="TitelZchn"/>
    <w:uiPriority w:val="10"/>
    <w:qFormat/>
    <w:rsid w:val="002622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62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C28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FD242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D242B"/>
    <w:rPr>
      <w:color w:val="605E5C"/>
      <w:shd w:val="clear" w:color="auto" w:fill="E1DFDD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5A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82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verknpfung">
    <w:name w:val="Internetverknüpfung"/>
    <w:rsid w:val="00A77D2F"/>
    <w:rPr>
      <w:color w:val="000080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594F0F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7C3F11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865BE5"/>
  </w:style>
  <w:style w:type="paragraph" w:styleId="Kopfzeile">
    <w:name w:val="header"/>
    <w:basedOn w:val="Standard"/>
    <w:link w:val="KopfzeileZchn"/>
    <w:uiPriority w:val="99"/>
    <w:unhideWhenUsed/>
    <w:rsid w:val="00865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65BE5"/>
  </w:style>
  <w:style w:type="paragraph" w:styleId="Fuzeile">
    <w:name w:val="footer"/>
    <w:basedOn w:val="Standard"/>
    <w:link w:val="FuzeileZchn"/>
    <w:uiPriority w:val="99"/>
    <w:unhideWhenUsed/>
    <w:rsid w:val="00865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65BE5"/>
  </w:style>
  <w:style w:type="character" w:customStyle="1" w:styleId="berschrift4Zchn">
    <w:name w:val="Überschrift 4 Zchn"/>
    <w:basedOn w:val="Absatz-Standardschriftart"/>
    <w:link w:val="berschrift4"/>
    <w:uiPriority w:val="9"/>
    <w:rsid w:val="00005B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05B7D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s.arednmesh.org/firmware/html/stabl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opbox\Benutzerdefinierte%20Office-Vorlagen\Cod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47B12-27DF-43FF-A246-F09E55F3B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Code.dotx</Template>
  <TotalTime>0</TotalTime>
  <Pages>20</Pages>
  <Words>1488</Words>
  <Characters>8487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Spiess</dc:creator>
  <cp:keywords/>
  <dc:description/>
  <cp:lastModifiedBy>Andreas Spiess</cp:lastModifiedBy>
  <cp:revision>14</cp:revision>
  <cp:lastPrinted>2023-03-18T07:25:00Z</cp:lastPrinted>
  <dcterms:created xsi:type="dcterms:W3CDTF">2023-03-17T07:22:00Z</dcterms:created>
  <dcterms:modified xsi:type="dcterms:W3CDTF">2023-03-19T19:21:00Z</dcterms:modified>
</cp:coreProperties>
</file>